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7C81272E" w:rsidP="2166DBD3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7C81272E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020D47C" w14:textId="4A73E405" w:rsidR="00B667BE" w:rsidRDefault="7C81272E" w:rsidP="00D6443F">
      <w:pPr>
        <w:rPr>
          <w:rFonts w:ascii="Poppins" w:hAnsi="Poppins" w:cs="Poppins"/>
          <w:b/>
          <w:bCs/>
          <w:noProof/>
          <w:sz w:val="32"/>
          <w:szCs w:val="32"/>
        </w:rPr>
      </w:pPr>
      <w:r w:rsidRPr="7C81272E">
        <w:rPr>
          <w:rFonts w:ascii="Poppins" w:hAnsi="Poppins" w:cs="Poppins"/>
          <w:b/>
          <w:bCs/>
          <w:noProof/>
          <w:sz w:val="32"/>
          <w:szCs w:val="32"/>
        </w:rPr>
        <w:t>Atividade: Consultas eficientes com GraphQL em APIs</w:t>
      </w:r>
    </w:p>
    <w:p w14:paraId="0AF14AD4" w14:textId="77777777" w:rsidR="00D6443F" w:rsidRDefault="00D6443F" w:rsidP="00D6443F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40D0EF3" w14:textId="77777777" w:rsidR="00D6443F" w:rsidRPr="00D6443F" w:rsidRDefault="7C81272E" w:rsidP="00D6443F">
      <w:pPr>
        <w:rPr>
          <w:rFonts w:ascii="Poppins" w:hAnsi="Poppins" w:cs="Poppins"/>
          <w:noProof/>
        </w:rPr>
      </w:pPr>
      <w:r w:rsidRPr="7C81272E">
        <w:rPr>
          <w:rFonts w:ascii="Poppins" w:hAnsi="Poppins" w:cs="Poppins"/>
          <w:noProof/>
        </w:rPr>
        <w:t xml:space="preserve">A </w:t>
      </w:r>
      <w:r w:rsidRPr="7C81272E">
        <w:rPr>
          <w:rFonts w:ascii="Poppins" w:hAnsi="Poppins" w:cs="Poppins"/>
          <w:b/>
          <w:bCs/>
          <w:noProof/>
        </w:rPr>
        <w:t>TechWorld Solutions</w:t>
      </w:r>
      <w:r w:rsidRPr="7C81272E">
        <w:rPr>
          <w:rFonts w:ascii="Poppins" w:hAnsi="Poppins" w:cs="Poppins"/>
          <w:noProof/>
        </w:rPr>
        <w:t xml:space="preserve"> é uma empresa de tecnologia especializada em desenvolvimento de software sob demanda para clientes corporativos. Recentemente, a empresa decidiu adotar GraphQL para oferecer consultas mais flexíveis e eficientes nas suas APIs de dados de clientes e produtos. Como parte dessa iniciativa, o time de desenvolvimento precisa entender como estruturar consultas GraphQL para obter dados específicos, evitando sobrecarga na API e garantindo alta performance.</w:t>
      </w:r>
    </w:p>
    <w:p w14:paraId="7290D77A" w14:textId="47C95B87" w:rsidR="7C81272E" w:rsidRDefault="7C81272E" w:rsidP="7C81272E">
      <w:pPr>
        <w:rPr>
          <w:rFonts w:ascii="Poppins" w:hAnsi="Poppins" w:cs="Poppins"/>
          <w:noProof/>
        </w:rPr>
      </w:pPr>
    </w:p>
    <w:p w14:paraId="2B88F8D3" w14:textId="4B40E686" w:rsidR="00B163D3" w:rsidRDefault="7C81272E" w:rsidP="7C81272E">
      <w:pPr>
        <w:rPr>
          <w:rFonts w:ascii="Poppins" w:hAnsi="Poppins" w:cs="Poppins"/>
          <w:noProof/>
          <w:sz w:val="20"/>
          <w:szCs w:val="20"/>
        </w:rPr>
      </w:pPr>
      <w:r w:rsidRPr="7C81272E">
        <w:rPr>
          <w:rFonts w:ascii="Poppins" w:hAnsi="Poppins" w:cs="Poppins"/>
          <w:noProof/>
          <w:sz w:val="20"/>
          <w:szCs w:val="20"/>
        </w:rPr>
        <w:t xml:space="preserve">Situação fictícia produzida pela SEDUC-SP.  </w:t>
      </w:r>
    </w:p>
    <w:p w14:paraId="4FA42923" w14:textId="6C06DB6E" w:rsidR="7C81272E" w:rsidRDefault="7C81272E" w:rsidP="7C81272E">
      <w:pPr>
        <w:rPr>
          <w:rFonts w:ascii="Poppins" w:hAnsi="Poppins" w:cs="Poppins"/>
          <w:b/>
          <w:bCs/>
          <w:noProof/>
        </w:rPr>
      </w:pPr>
    </w:p>
    <w:p w14:paraId="54033D45" w14:textId="5E778DD4" w:rsidR="00D6443F" w:rsidRPr="00D6443F" w:rsidRDefault="00D6443F" w:rsidP="00D6443F">
      <w:pPr>
        <w:rPr>
          <w:rFonts w:ascii="Poppins" w:hAnsi="Poppins" w:cs="Poppins"/>
          <w:b/>
          <w:bCs/>
          <w:noProof/>
        </w:rPr>
      </w:pPr>
      <w:r w:rsidRPr="00D6443F">
        <w:rPr>
          <w:rFonts w:ascii="Poppins" w:hAnsi="Poppins" w:cs="Poppins"/>
          <w:b/>
          <w:bCs/>
          <w:noProof/>
        </w:rPr>
        <w:t xml:space="preserve">Objetivo da </w:t>
      </w:r>
      <w:r w:rsidR="00B163D3">
        <w:rPr>
          <w:rFonts w:ascii="Poppins" w:hAnsi="Poppins" w:cs="Poppins"/>
          <w:b/>
          <w:bCs/>
          <w:noProof/>
        </w:rPr>
        <w:t>a</w:t>
      </w:r>
      <w:r w:rsidRPr="00D6443F">
        <w:rPr>
          <w:rFonts w:ascii="Poppins" w:hAnsi="Poppins" w:cs="Poppins"/>
          <w:b/>
          <w:bCs/>
          <w:noProof/>
        </w:rPr>
        <w:t>tividade</w:t>
      </w:r>
    </w:p>
    <w:p w14:paraId="0F37CFDA" w14:textId="77777777" w:rsidR="00B163D3" w:rsidRDefault="00B163D3" w:rsidP="00D6443F">
      <w:pPr>
        <w:rPr>
          <w:rFonts w:ascii="Poppins" w:hAnsi="Poppins" w:cs="Poppins"/>
          <w:noProof/>
        </w:rPr>
      </w:pPr>
    </w:p>
    <w:p w14:paraId="1B52545D" w14:textId="1FF5E44D" w:rsidR="00D6443F" w:rsidRDefault="00D6443F" w:rsidP="00D6443F">
      <w:p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 xml:space="preserve">A atividade visa </w:t>
      </w:r>
      <w:r w:rsidR="00AE19C7">
        <w:rPr>
          <w:rFonts w:ascii="Poppins" w:hAnsi="Poppins" w:cs="Poppins"/>
          <w:noProof/>
        </w:rPr>
        <w:t>à</w:t>
      </w:r>
      <w:r w:rsidRPr="00D6443F">
        <w:rPr>
          <w:rFonts w:ascii="Poppins" w:hAnsi="Poppins" w:cs="Poppins"/>
          <w:noProof/>
        </w:rPr>
        <w:t xml:space="preserve"> criação de uma aplicação simples que permite consultar dados específicos de uma API fictícia de clientes e produtos da TechWorld Solutions. Utilizando consultas com GraphQL, o desenvolvedor deve buscar apenas os dados necessários, otimizando o tráfego de rede e a eficiência nas respostas.</w:t>
      </w:r>
    </w:p>
    <w:p w14:paraId="680DB6B6" w14:textId="77777777" w:rsidR="00B163D3" w:rsidRPr="00D6443F" w:rsidRDefault="00B163D3" w:rsidP="00D6443F">
      <w:pPr>
        <w:rPr>
          <w:rFonts w:ascii="Poppins" w:hAnsi="Poppins" w:cs="Poppins"/>
          <w:noProof/>
        </w:rPr>
      </w:pPr>
    </w:p>
    <w:p w14:paraId="407B3486" w14:textId="6B2D9DA8" w:rsidR="00D6443F" w:rsidRDefault="00D6443F" w:rsidP="00D6443F">
      <w:pPr>
        <w:rPr>
          <w:rFonts w:ascii="Poppins" w:hAnsi="Poppins" w:cs="Poppins"/>
          <w:b/>
          <w:bCs/>
          <w:noProof/>
        </w:rPr>
      </w:pPr>
      <w:r w:rsidRPr="00D6443F">
        <w:rPr>
          <w:rFonts w:ascii="Poppins" w:hAnsi="Poppins" w:cs="Poppins"/>
          <w:b/>
          <w:bCs/>
          <w:noProof/>
        </w:rPr>
        <w:t>Instruções</w:t>
      </w:r>
    </w:p>
    <w:p w14:paraId="187E1794" w14:textId="77777777" w:rsidR="00B163D3" w:rsidRPr="00D6443F" w:rsidRDefault="00B163D3" w:rsidP="00D6443F">
      <w:pPr>
        <w:rPr>
          <w:rFonts w:ascii="Poppins" w:hAnsi="Poppins" w:cs="Poppins"/>
          <w:b/>
          <w:bCs/>
          <w:noProof/>
        </w:rPr>
      </w:pPr>
    </w:p>
    <w:p w14:paraId="519AD01F" w14:textId="1139CE08" w:rsidR="00D6443F" w:rsidRDefault="00D6443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b/>
          <w:bCs/>
          <w:noProof/>
        </w:rPr>
        <w:t>Configuração</w:t>
      </w:r>
      <w:r w:rsidR="00B163D3">
        <w:rPr>
          <w:rFonts w:ascii="Poppins" w:hAnsi="Poppins" w:cs="Poppins"/>
          <w:b/>
          <w:bCs/>
          <w:noProof/>
        </w:rPr>
        <w:t xml:space="preserve"> i</w:t>
      </w:r>
      <w:r w:rsidRPr="00D6443F">
        <w:rPr>
          <w:rFonts w:ascii="Poppins" w:hAnsi="Poppins" w:cs="Poppins"/>
          <w:b/>
          <w:bCs/>
          <w:noProof/>
        </w:rPr>
        <w:t>nicial</w:t>
      </w:r>
    </w:p>
    <w:p w14:paraId="643233DE" w14:textId="77777777" w:rsidR="00B163D3" w:rsidRPr="00D6443F" w:rsidRDefault="00B163D3" w:rsidP="00B163D3">
      <w:pPr>
        <w:rPr>
          <w:rFonts w:ascii="Poppins" w:hAnsi="Poppins" w:cs="Poppins"/>
          <w:noProof/>
        </w:rPr>
      </w:pPr>
    </w:p>
    <w:p w14:paraId="3B2F0E21" w14:textId="65F4DC8A" w:rsidR="00D6443F" w:rsidRP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Instale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o servidor Apollo Server com Node.js para simular a API da TechWorld Solutions.</w:t>
      </w:r>
    </w:p>
    <w:p w14:paraId="173DCBCD" w14:textId="4BECB316" w:rsid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Configure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o Apollo Server com dados de exemplo para clientes e produtos.</w:t>
      </w:r>
    </w:p>
    <w:p w14:paraId="1E175F0C" w14:textId="6FD95D78" w:rsidR="00B163D3" w:rsidRDefault="00B163D3" w:rsidP="00B163D3">
      <w:pPr>
        <w:rPr>
          <w:rFonts w:ascii="Poppins" w:hAnsi="Poppins" w:cs="Poppins"/>
          <w:noProof/>
        </w:rPr>
      </w:pPr>
    </w:p>
    <w:p w14:paraId="00E3B225" w14:textId="00AF37A6" w:rsidR="00137E2D" w:rsidRDefault="00137E2D" w:rsidP="00B163D3">
      <w:pPr>
        <w:rPr>
          <w:rFonts w:ascii="Poppins" w:hAnsi="Poppins" w:cs="Poppins"/>
          <w:noProof/>
        </w:rPr>
      </w:pPr>
    </w:p>
    <w:p w14:paraId="5CF69273" w14:textId="4EB34BC2" w:rsidR="00137E2D" w:rsidRDefault="00137E2D" w:rsidP="00B163D3">
      <w:pPr>
        <w:rPr>
          <w:rFonts w:ascii="Poppins" w:hAnsi="Poppins" w:cs="Poppins"/>
          <w:noProof/>
        </w:rPr>
      </w:pPr>
    </w:p>
    <w:p w14:paraId="4F6E3774" w14:textId="77777777" w:rsidR="00137E2D" w:rsidRPr="00D6443F" w:rsidRDefault="00137E2D" w:rsidP="00B163D3">
      <w:pPr>
        <w:rPr>
          <w:rFonts w:ascii="Poppins" w:hAnsi="Poppins" w:cs="Poppins"/>
          <w:noProof/>
        </w:rPr>
      </w:pPr>
    </w:p>
    <w:p w14:paraId="38C039B6" w14:textId="01A60AEE" w:rsidR="00D6443F" w:rsidRDefault="00D6443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b/>
          <w:bCs/>
          <w:noProof/>
        </w:rPr>
        <w:t>Definição do Schema GraphQL</w:t>
      </w:r>
    </w:p>
    <w:p w14:paraId="02A37118" w14:textId="77777777" w:rsidR="00B163D3" w:rsidRPr="00D6443F" w:rsidRDefault="00B163D3" w:rsidP="00B163D3">
      <w:pPr>
        <w:rPr>
          <w:rFonts w:ascii="Poppins" w:hAnsi="Poppins" w:cs="Poppins"/>
          <w:noProof/>
        </w:rPr>
      </w:pPr>
    </w:p>
    <w:p w14:paraId="4172C479" w14:textId="0545987C" w:rsidR="00D6443F" w:rsidRP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Crie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um schema GraphQL com duas entidades principais: Cliente e Produto.</w:t>
      </w:r>
    </w:p>
    <w:p w14:paraId="6AE82920" w14:textId="65E5690B" w:rsid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Defina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os campos essenciais, como nome, e</w:t>
      </w:r>
      <w:r w:rsidR="004F357A">
        <w:rPr>
          <w:rFonts w:ascii="Poppins" w:hAnsi="Poppins" w:cs="Poppins"/>
          <w:noProof/>
        </w:rPr>
        <w:t>-</w:t>
      </w:r>
      <w:r w:rsidRPr="00D6443F">
        <w:rPr>
          <w:rFonts w:ascii="Poppins" w:hAnsi="Poppins" w:cs="Poppins"/>
          <w:noProof/>
        </w:rPr>
        <w:t>mail e telefone para Cliente, e nome, pre</w:t>
      </w:r>
      <w:r w:rsidR="004F357A">
        <w:rPr>
          <w:rFonts w:ascii="Poppins" w:hAnsi="Poppins" w:cs="Poppins"/>
          <w:noProof/>
        </w:rPr>
        <w:t>ç</w:t>
      </w:r>
      <w:r w:rsidRPr="00D6443F">
        <w:rPr>
          <w:rFonts w:ascii="Poppins" w:hAnsi="Poppins" w:cs="Poppins"/>
          <w:noProof/>
        </w:rPr>
        <w:t>o e estoque para Produto.</w:t>
      </w:r>
    </w:p>
    <w:p w14:paraId="3A3ACEEC" w14:textId="77777777" w:rsidR="006E2918" w:rsidRPr="00D6443F" w:rsidRDefault="006E2918" w:rsidP="006E2918">
      <w:pPr>
        <w:rPr>
          <w:rFonts w:ascii="Poppins" w:hAnsi="Poppins" w:cs="Poppins"/>
          <w:noProof/>
        </w:rPr>
      </w:pPr>
    </w:p>
    <w:p w14:paraId="677EA24A" w14:textId="18BCC7E5" w:rsidR="00D6443F" w:rsidRDefault="00D6443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b/>
          <w:bCs/>
          <w:noProof/>
        </w:rPr>
        <w:t xml:space="preserve">Consultas </w:t>
      </w:r>
      <w:r w:rsidR="006E2918">
        <w:rPr>
          <w:rFonts w:ascii="Poppins" w:hAnsi="Poppins" w:cs="Poppins"/>
          <w:b/>
          <w:bCs/>
          <w:noProof/>
        </w:rPr>
        <w:t>b</w:t>
      </w:r>
      <w:r w:rsidRPr="00D6443F">
        <w:rPr>
          <w:rFonts w:ascii="Poppins" w:hAnsi="Poppins" w:cs="Poppins"/>
          <w:b/>
          <w:bCs/>
          <w:noProof/>
        </w:rPr>
        <w:t>ásicas</w:t>
      </w:r>
    </w:p>
    <w:p w14:paraId="3AE799EE" w14:textId="77777777" w:rsidR="006E2918" w:rsidRPr="00D6443F" w:rsidRDefault="006E2918" w:rsidP="006E2918">
      <w:pPr>
        <w:rPr>
          <w:rFonts w:ascii="Poppins" w:hAnsi="Poppins" w:cs="Poppins"/>
          <w:noProof/>
        </w:rPr>
      </w:pPr>
    </w:p>
    <w:p w14:paraId="0024DFDB" w14:textId="2155DC68" w:rsidR="00D6443F" w:rsidRP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Implemente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consultas básicas para buscar um cliente pelo id e para listar todos os produtos em estoque.</w:t>
      </w:r>
    </w:p>
    <w:p w14:paraId="21AC8869" w14:textId="1695ABD5" w:rsid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Teste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a consulta em uma interface gráfica, como o Playground GraphQL ou Insomnia, e verifique o retorno apenas dos campos requisitados.</w:t>
      </w:r>
    </w:p>
    <w:p w14:paraId="11E8B2FA" w14:textId="77777777" w:rsidR="006E2918" w:rsidRPr="00D6443F" w:rsidRDefault="006E2918" w:rsidP="006E2918">
      <w:pPr>
        <w:rPr>
          <w:rFonts w:ascii="Poppins" w:hAnsi="Poppins" w:cs="Poppins"/>
          <w:noProof/>
        </w:rPr>
      </w:pPr>
    </w:p>
    <w:p w14:paraId="72F9F24B" w14:textId="7CD08DFB" w:rsidR="00D6443F" w:rsidRPr="006E2918" w:rsidRDefault="00D6443F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b/>
          <w:bCs/>
          <w:noProof/>
        </w:rPr>
        <w:t xml:space="preserve">Consultas </w:t>
      </w:r>
      <w:r w:rsidR="006E2918">
        <w:rPr>
          <w:rFonts w:ascii="Poppins" w:hAnsi="Poppins" w:cs="Poppins"/>
          <w:b/>
          <w:bCs/>
          <w:noProof/>
        </w:rPr>
        <w:t>a</w:t>
      </w:r>
      <w:r w:rsidRPr="00D6443F">
        <w:rPr>
          <w:rFonts w:ascii="Poppins" w:hAnsi="Poppins" w:cs="Poppins"/>
          <w:b/>
          <w:bCs/>
          <w:noProof/>
        </w:rPr>
        <w:t xml:space="preserve">ninhadas e </w:t>
      </w:r>
      <w:r w:rsidR="006E2918">
        <w:rPr>
          <w:rFonts w:ascii="Poppins" w:hAnsi="Poppins" w:cs="Poppins"/>
          <w:b/>
          <w:bCs/>
          <w:noProof/>
        </w:rPr>
        <w:t>f</w:t>
      </w:r>
      <w:r w:rsidRPr="00D6443F">
        <w:rPr>
          <w:rFonts w:ascii="Poppins" w:hAnsi="Poppins" w:cs="Poppins"/>
          <w:b/>
          <w:bCs/>
          <w:noProof/>
        </w:rPr>
        <w:t>iltragem</w:t>
      </w:r>
    </w:p>
    <w:p w14:paraId="2B5C5D70" w14:textId="77777777" w:rsidR="006E2918" w:rsidRPr="00D6443F" w:rsidRDefault="006E2918" w:rsidP="006E2918">
      <w:pPr>
        <w:rPr>
          <w:rFonts w:ascii="Poppins" w:hAnsi="Poppins" w:cs="Poppins"/>
          <w:noProof/>
        </w:rPr>
      </w:pPr>
    </w:p>
    <w:p w14:paraId="79D120C7" w14:textId="548BC274" w:rsidR="00D6443F" w:rsidRP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Adicione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consultas aninhadas que permitam listar produtos adquiridos por um cliente específico.</w:t>
      </w:r>
    </w:p>
    <w:p w14:paraId="66E3641B" w14:textId="50A38AEC" w:rsidR="00D6443F" w:rsidRDefault="00D6443F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Implemente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filtros para busca de produtos em estoque acima de um valor específico.</w:t>
      </w:r>
    </w:p>
    <w:p w14:paraId="76113A66" w14:textId="77777777" w:rsidR="006E2918" w:rsidRPr="00D6443F" w:rsidRDefault="006E2918" w:rsidP="006E2918">
      <w:pPr>
        <w:rPr>
          <w:rFonts w:ascii="Poppins" w:hAnsi="Poppins" w:cs="Poppins"/>
          <w:noProof/>
        </w:rPr>
      </w:pPr>
    </w:p>
    <w:p w14:paraId="3C845CB7" w14:textId="497A0C49" w:rsidR="00D6443F" w:rsidRPr="00D6443F" w:rsidRDefault="00D6443F" w:rsidP="00D6443F">
      <w:pPr>
        <w:rPr>
          <w:rFonts w:ascii="Poppins" w:hAnsi="Poppins" w:cs="Poppins"/>
          <w:b/>
          <w:bCs/>
          <w:noProof/>
        </w:rPr>
      </w:pPr>
      <w:r w:rsidRPr="00D6443F">
        <w:rPr>
          <w:rFonts w:ascii="Poppins" w:hAnsi="Poppins" w:cs="Poppins"/>
          <w:b/>
          <w:bCs/>
          <w:noProof/>
        </w:rPr>
        <w:t xml:space="preserve">Desafio </w:t>
      </w:r>
      <w:r w:rsidR="006E2918">
        <w:rPr>
          <w:rFonts w:ascii="Poppins" w:hAnsi="Poppins" w:cs="Poppins"/>
          <w:b/>
          <w:bCs/>
          <w:noProof/>
        </w:rPr>
        <w:t>e</w:t>
      </w:r>
      <w:r w:rsidRPr="00D6443F">
        <w:rPr>
          <w:rFonts w:ascii="Poppins" w:hAnsi="Poppins" w:cs="Poppins"/>
          <w:b/>
          <w:bCs/>
          <w:noProof/>
        </w:rPr>
        <w:t>xtra</w:t>
      </w:r>
    </w:p>
    <w:p w14:paraId="5370262A" w14:textId="77777777" w:rsidR="001B6AB2" w:rsidRDefault="001B6AB2" w:rsidP="00D6443F">
      <w:pPr>
        <w:rPr>
          <w:rFonts w:ascii="Poppins" w:hAnsi="Poppins" w:cs="Poppins"/>
          <w:noProof/>
        </w:rPr>
      </w:pPr>
    </w:p>
    <w:p w14:paraId="3CE5AA74" w14:textId="41E7E364" w:rsidR="00D6443F" w:rsidRPr="00D6443F" w:rsidRDefault="00D6443F" w:rsidP="00D6443F">
      <w:pPr>
        <w:rPr>
          <w:rFonts w:ascii="Poppins" w:hAnsi="Poppins" w:cs="Poppins"/>
          <w:noProof/>
        </w:rPr>
      </w:pPr>
      <w:r w:rsidRPr="00D6443F">
        <w:rPr>
          <w:rFonts w:ascii="Poppins" w:hAnsi="Poppins" w:cs="Poppins"/>
          <w:noProof/>
        </w:rPr>
        <w:t>Crie</w:t>
      </w:r>
      <w:r w:rsidR="00137E2D">
        <w:rPr>
          <w:rFonts w:ascii="Poppins" w:hAnsi="Poppins" w:cs="Poppins"/>
          <w:noProof/>
        </w:rPr>
        <w:t>m</w:t>
      </w:r>
      <w:r w:rsidRPr="00D6443F">
        <w:rPr>
          <w:rFonts w:ascii="Poppins" w:hAnsi="Poppins" w:cs="Poppins"/>
          <w:noProof/>
        </w:rPr>
        <w:t xml:space="preserve"> uma consulta que permite buscar clientes que tenham feito pedidos em uma data específica, aplicando filtros e ajustando a profundidade dos dados para tornar a resposta mais ágil.</w:t>
      </w:r>
    </w:p>
    <w:p w14:paraId="05E45D2C" w14:textId="77777777" w:rsidR="00D6443F" w:rsidRDefault="00D6443F" w:rsidP="00D6443F">
      <w:pPr>
        <w:rPr>
          <w:rFonts w:ascii="Poppins" w:hAnsi="Poppins" w:cs="Poppins"/>
          <w:noProof/>
        </w:rPr>
      </w:pPr>
    </w:p>
    <w:p w14:paraId="2899F46D" w14:textId="77777777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Para implementar essa atividade, vamos seguir passo a passo a configuração do servidor Apollo Server com GraphQL usando Node.js, onde criaremos um servidor local e definiremos o schema com as consultas. Ao final, faremos consultas para demonstrar a eficiência de GraphQL em retornar apenas os dados solicitados.</w:t>
      </w:r>
    </w:p>
    <w:p w14:paraId="3E40A0F3" w14:textId="08F7AF8E" w:rsidR="00C52121" w:rsidRDefault="00C52121" w:rsidP="00B60420">
      <w:pPr>
        <w:rPr>
          <w:rFonts w:ascii="Poppins" w:hAnsi="Poppins" w:cs="Poppins"/>
          <w:noProof/>
        </w:rPr>
      </w:pPr>
    </w:p>
    <w:p w14:paraId="2116805A" w14:textId="6A8DB5F8" w:rsidR="00137E2D" w:rsidRDefault="00137E2D" w:rsidP="00B60420">
      <w:pPr>
        <w:rPr>
          <w:rFonts w:ascii="Poppins" w:hAnsi="Poppins" w:cs="Poppins"/>
          <w:noProof/>
        </w:rPr>
      </w:pPr>
    </w:p>
    <w:p w14:paraId="598AED9E" w14:textId="6EEF16A0" w:rsidR="00137E2D" w:rsidRDefault="00137E2D" w:rsidP="00B60420">
      <w:pPr>
        <w:rPr>
          <w:rFonts w:ascii="Poppins" w:hAnsi="Poppins" w:cs="Poppins"/>
          <w:noProof/>
        </w:rPr>
      </w:pPr>
    </w:p>
    <w:p w14:paraId="6543FCD2" w14:textId="33BFF654" w:rsidR="00137E2D" w:rsidRDefault="00137E2D" w:rsidP="00B60420">
      <w:pPr>
        <w:rPr>
          <w:rFonts w:ascii="Poppins" w:hAnsi="Poppins" w:cs="Poppins"/>
          <w:noProof/>
        </w:rPr>
      </w:pPr>
    </w:p>
    <w:p w14:paraId="6659B94C" w14:textId="77777777" w:rsidR="00137E2D" w:rsidRPr="00B60420" w:rsidRDefault="00137E2D" w:rsidP="00B60420">
      <w:pPr>
        <w:rPr>
          <w:rFonts w:ascii="Poppins" w:hAnsi="Poppins" w:cs="Poppins"/>
          <w:noProof/>
        </w:rPr>
      </w:pPr>
    </w:p>
    <w:p w14:paraId="3542BD42" w14:textId="0FE28E4F" w:rsidR="00B60420" w:rsidRP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1. Configuração </w:t>
      </w:r>
      <w:r w:rsidR="00C52121">
        <w:rPr>
          <w:rFonts w:ascii="Poppins" w:hAnsi="Poppins" w:cs="Poppins"/>
          <w:b/>
          <w:bCs/>
          <w:noProof/>
        </w:rPr>
        <w:t>i</w:t>
      </w:r>
      <w:r w:rsidRPr="00B60420">
        <w:rPr>
          <w:rFonts w:ascii="Poppins" w:hAnsi="Poppins" w:cs="Poppins"/>
          <w:b/>
          <w:bCs/>
          <w:noProof/>
        </w:rPr>
        <w:t xml:space="preserve">nicial do </w:t>
      </w:r>
      <w:r w:rsidR="00C52121">
        <w:rPr>
          <w:rFonts w:ascii="Poppins" w:hAnsi="Poppins" w:cs="Poppins"/>
          <w:b/>
          <w:bCs/>
          <w:noProof/>
        </w:rPr>
        <w:t>p</w:t>
      </w:r>
      <w:r w:rsidRPr="00B60420">
        <w:rPr>
          <w:rFonts w:ascii="Poppins" w:hAnsi="Poppins" w:cs="Poppins"/>
          <w:b/>
          <w:bCs/>
          <w:noProof/>
        </w:rPr>
        <w:t>rojeto</w:t>
      </w:r>
    </w:p>
    <w:p w14:paraId="466D61CB" w14:textId="77777777" w:rsidR="00C52121" w:rsidRDefault="00C52121" w:rsidP="00B60420">
      <w:pPr>
        <w:rPr>
          <w:rFonts w:ascii="Poppins" w:hAnsi="Poppins" w:cs="Poppins"/>
          <w:b/>
          <w:bCs/>
          <w:noProof/>
        </w:rPr>
      </w:pPr>
    </w:p>
    <w:p w14:paraId="5C6367A3" w14:textId="3AABB384" w:rsid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Passo 1: </w:t>
      </w:r>
      <w:r w:rsidR="00C52121">
        <w:rPr>
          <w:rFonts w:ascii="Poppins" w:hAnsi="Poppins" w:cs="Poppins"/>
          <w:b/>
          <w:bCs/>
          <w:noProof/>
        </w:rPr>
        <w:t>c</w:t>
      </w:r>
      <w:r w:rsidRPr="00B60420">
        <w:rPr>
          <w:rFonts w:ascii="Poppins" w:hAnsi="Poppins" w:cs="Poppins"/>
          <w:b/>
          <w:bCs/>
          <w:noProof/>
        </w:rPr>
        <w:t xml:space="preserve">onfiguração do </w:t>
      </w:r>
      <w:r w:rsidR="00C52121">
        <w:rPr>
          <w:rFonts w:ascii="Poppins" w:hAnsi="Poppins" w:cs="Poppins"/>
          <w:b/>
          <w:bCs/>
          <w:noProof/>
        </w:rPr>
        <w:t>a</w:t>
      </w:r>
      <w:r w:rsidRPr="00B60420">
        <w:rPr>
          <w:rFonts w:ascii="Poppins" w:hAnsi="Poppins" w:cs="Poppins"/>
          <w:b/>
          <w:bCs/>
          <w:noProof/>
        </w:rPr>
        <w:t>mbiente</w:t>
      </w:r>
    </w:p>
    <w:p w14:paraId="2E8C094D" w14:textId="77777777" w:rsidR="00C52121" w:rsidRPr="00B60420" w:rsidRDefault="00C52121" w:rsidP="00B60420">
      <w:pPr>
        <w:rPr>
          <w:rFonts w:ascii="Poppins" w:hAnsi="Poppins" w:cs="Poppins"/>
          <w:b/>
          <w:bCs/>
          <w:noProof/>
        </w:rPr>
      </w:pPr>
    </w:p>
    <w:p w14:paraId="6C8BD02C" w14:textId="79B2A887" w:rsidR="00B60420" w:rsidRPr="0077107F" w:rsidRDefault="00B60420">
      <w:pPr>
        <w:pStyle w:val="PargrafodaLista"/>
        <w:numPr>
          <w:ilvl w:val="1"/>
          <w:numId w:val="3"/>
        </w:numPr>
        <w:ind w:left="851" w:firstLine="0"/>
        <w:rPr>
          <w:rFonts w:ascii="Poppins" w:hAnsi="Poppins" w:cs="Poppins"/>
          <w:noProof/>
        </w:rPr>
      </w:pPr>
      <w:r w:rsidRPr="0077107F">
        <w:rPr>
          <w:rFonts w:ascii="Poppins" w:hAnsi="Poppins" w:cs="Poppins"/>
          <w:noProof/>
        </w:rPr>
        <w:t>Crie</w:t>
      </w:r>
      <w:r w:rsidR="00807E31">
        <w:rPr>
          <w:rFonts w:ascii="Poppins" w:hAnsi="Poppins" w:cs="Poppins"/>
          <w:noProof/>
        </w:rPr>
        <w:t>m</w:t>
      </w:r>
      <w:r w:rsidRPr="0077107F">
        <w:rPr>
          <w:rFonts w:ascii="Poppins" w:hAnsi="Poppins" w:cs="Poppins"/>
          <w:noProof/>
        </w:rPr>
        <w:t xml:space="preserve"> uma pasta para o projeto e navegue até ela:</w:t>
      </w:r>
    </w:p>
    <w:p w14:paraId="540AE256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mkdir techworld-graphql</w:t>
      </w:r>
    </w:p>
    <w:p w14:paraId="0DA31AF6" w14:textId="4099D3EF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cd techworld-graphql</w:t>
      </w:r>
    </w:p>
    <w:p w14:paraId="5FF9F239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6E6D6E99" w14:textId="2EC00B1B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Inicie</w:t>
      </w:r>
      <w:r w:rsidR="00137E2D">
        <w:rPr>
          <w:rFonts w:ascii="Poppins" w:hAnsi="Poppins" w:cs="Poppins"/>
          <w:noProof/>
        </w:rPr>
        <w:t>m</w:t>
      </w:r>
      <w:r w:rsidRPr="00B60420">
        <w:rPr>
          <w:rFonts w:ascii="Poppins" w:hAnsi="Poppins" w:cs="Poppins"/>
          <w:noProof/>
        </w:rPr>
        <w:t xml:space="preserve"> um projeto Node.js e instale as dependências:</w:t>
      </w:r>
    </w:p>
    <w:p w14:paraId="715271FE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npm init -y</w:t>
      </w:r>
    </w:p>
    <w:p w14:paraId="6C868DF4" w14:textId="02EC0354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npm install apollo-server graphql</w:t>
      </w:r>
    </w:p>
    <w:p w14:paraId="7D082790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00EECB41" w14:textId="1B4626AA" w:rsidR="00B60420" w:rsidRDefault="002608C7" w:rsidP="002608C7">
      <w:pPr>
        <w:ind w:left="851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1.2 </w:t>
      </w:r>
      <w:r w:rsidR="00B60420" w:rsidRPr="00B60420">
        <w:rPr>
          <w:rFonts w:ascii="Poppins" w:hAnsi="Poppins" w:cs="Poppins"/>
          <w:noProof/>
        </w:rPr>
        <w:t>Crie</w:t>
      </w:r>
      <w:r w:rsidR="00807E31">
        <w:rPr>
          <w:rFonts w:ascii="Poppins" w:hAnsi="Poppins" w:cs="Poppins"/>
          <w:noProof/>
        </w:rPr>
        <w:t>m</w:t>
      </w:r>
      <w:r w:rsidR="00B60420" w:rsidRPr="00B60420">
        <w:rPr>
          <w:rFonts w:ascii="Poppins" w:hAnsi="Poppins" w:cs="Poppins"/>
          <w:noProof/>
        </w:rPr>
        <w:t xml:space="preserve"> um arquivo chamado index.js, onde configuraremos o servidor Apollo.</w:t>
      </w:r>
    </w:p>
    <w:p w14:paraId="32C8B97C" w14:textId="77777777" w:rsidR="00C52121" w:rsidRPr="00B60420" w:rsidRDefault="00C52121" w:rsidP="00B60420">
      <w:pPr>
        <w:ind w:left="720"/>
        <w:rPr>
          <w:rFonts w:ascii="Poppins" w:hAnsi="Poppins" w:cs="Poppins"/>
          <w:noProof/>
        </w:rPr>
      </w:pPr>
    </w:p>
    <w:p w14:paraId="1EE221FB" w14:textId="77777777" w:rsidR="00B60420" w:rsidRP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>2. Definindo o Schema e Dados Mock</w:t>
      </w:r>
    </w:p>
    <w:p w14:paraId="339575BF" w14:textId="77777777" w:rsidR="00C52121" w:rsidRDefault="00C52121" w:rsidP="00B60420">
      <w:pPr>
        <w:rPr>
          <w:rFonts w:ascii="Poppins" w:hAnsi="Poppins" w:cs="Poppins"/>
          <w:b/>
          <w:bCs/>
          <w:noProof/>
        </w:rPr>
      </w:pPr>
    </w:p>
    <w:p w14:paraId="643E5872" w14:textId="4238675E" w:rsidR="00B60420" w:rsidRP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Passo 2: </w:t>
      </w:r>
      <w:r w:rsidR="00C52121">
        <w:rPr>
          <w:rFonts w:ascii="Poppins" w:hAnsi="Poppins" w:cs="Poppins"/>
          <w:b/>
          <w:bCs/>
          <w:noProof/>
        </w:rPr>
        <w:t>e</w:t>
      </w:r>
      <w:r w:rsidRPr="00B60420">
        <w:rPr>
          <w:rFonts w:ascii="Poppins" w:hAnsi="Poppins" w:cs="Poppins"/>
          <w:b/>
          <w:bCs/>
          <w:noProof/>
        </w:rPr>
        <w:t>strutura do Schema GraphQL</w:t>
      </w:r>
    </w:p>
    <w:p w14:paraId="6BAA5188" w14:textId="77777777" w:rsidR="00C52121" w:rsidRDefault="00C52121" w:rsidP="00B60420">
      <w:pPr>
        <w:rPr>
          <w:rFonts w:ascii="Poppins" w:hAnsi="Poppins" w:cs="Poppins"/>
          <w:noProof/>
        </w:rPr>
      </w:pPr>
    </w:p>
    <w:p w14:paraId="46D40B71" w14:textId="6D4610BC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No index.js, configure</w:t>
      </w:r>
      <w:r w:rsidR="00807E31">
        <w:rPr>
          <w:rFonts w:ascii="Poppins" w:hAnsi="Poppins" w:cs="Poppins"/>
          <w:noProof/>
        </w:rPr>
        <w:t>m</w:t>
      </w:r>
      <w:r w:rsidRPr="00B60420">
        <w:rPr>
          <w:rFonts w:ascii="Poppins" w:hAnsi="Poppins" w:cs="Poppins"/>
          <w:noProof/>
        </w:rPr>
        <w:t xml:space="preserve"> o schema GraphQL e os tipos Cliente e Produto com as consultas necessárias.</w:t>
      </w:r>
    </w:p>
    <w:p w14:paraId="1F569240" w14:textId="77777777" w:rsidR="00C52121" w:rsidRPr="00B60420" w:rsidRDefault="00C52121" w:rsidP="00B60420">
      <w:pPr>
        <w:rPr>
          <w:rFonts w:ascii="Poppins" w:hAnsi="Poppins" w:cs="Poppins"/>
          <w:noProof/>
        </w:rPr>
      </w:pPr>
    </w:p>
    <w:p w14:paraId="4FC7DBD2" w14:textId="33FCF95A" w:rsidR="00B60420" w:rsidRPr="003C5EA2" w:rsidRDefault="00B60420">
      <w:pPr>
        <w:pStyle w:val="PargrafodaLista"/>
        <w:numPr>
          <w:ilvl w:val="1"/>
          <w:numId w:val="4"/>
        </w:numPr>
        <w:ind w:left="851" w:firstLine="0"/>
        <w:rPr>
          <w:rFonts w:ascii="Poppins" w:hAnsi="Poppins" w:cs="Poppins"/>
          <w:noProof/>
        </w:rPr>
      </w:pPr>
      <w:r w:rsidRPr="003C5EA2">
        <w:rPr>
          <w:rFonts w:ascii="Poppins" w:hAnsi="Poppins" w:cs="Poppins"/>
          <w:noProof/>
        </w:rPr>
        <w:t>No index.js, insira</w:t>
      </w:r>
      <w:r w:rsidR="00807E31">
        <w:rPr>
          <w:rFonts w:ascii="Poppins" w:hAnsi="Poppins" w:cs="Poppins"/>
          <w:noProof/>
        </w:rPr>
        <w:t>m</w:t>
      </w:r>
      <w:r w:rsidRPr="003C5EA2">
        <w:rPr>
          <w:rFonts w:ascii="Poppins" w:hAnsi="Poppins" w:cs="Poppins"/>
          <w:noProof/>
        </w:rPr>
        <w:t xml:space="preserve"> o seguinte código para configurar o servidor e definir o schema:</w:t>
      </w:r>
    </w:p>
    <w:p w14:paraId="0F3DC752" w14:textId="77777777" w:rsidR="00B60420" w:rsidRDefault="00B60420" w:rsidP="00B60420">
      <w:pPr>
        <w:rPr>
          <w:rFonts w:ascii="Poppins" w:hAnsi="Poppins" w:cs="Poppins"/>
          <w:noProof/>
        </w:rPr>
      </w:pPr>
    </w:p>
    <w:p w14:paraId="133B4143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const { ApolloServer, gql } = require('apollo-server');</w:t>
      </w:r>
    </w:p>
    <w:p w14:paraId="6343538C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28E90225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// Dados de exemplo</w:t>
      </w:r>
    </w:p>
    <w:p w14:paraId="0E040895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const clientes = [</w:t>
      </w:r>
    </w:p>
    <w:p w14:paraId="4BC9E603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{ id: '1', nome: 'Alice', email: 'alice@example.com', telefone: '123456789' },</w:t>
      </w:r>
    </w:p>
    <w:p w14:paraId="1B89EF89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{ id: '2', nome: 'Bob', email: 'bob@example.com', telefone: '987654321' },</w:t>
      </w:r>
    </w:p>
    <w:p w14:paraId="15B72A92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];</w:t>
      </w:r>
    </w:p>
    <w:p w14:paraId="2EE8E7AD" w14:textId="77777777" w:rsidR="00B60420" w:rsidRPr="00B60420" w:rsidRDefault="00B60420" w:rsidP="00B60420">
      <w:pPr>
        <w:rPr>
          <w:rFonts w:ascii="Poppins" w:hAnsi="Poppins" w:cs="Poppins"/>
          <w:noProof/>
        </w:rPr>
      </w:pPr>
    </w:p>
    <w:p w14:paraId="380C9A03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const produtos = [</w:t>
      </w:r>
    </w:p>
    <w:p w14:paraId="567D277A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{ id: '1', nome: 'Notebook', preco: 2000, estoque: 5 },</w:t>
      </w:r>
    </w:p>
    <w:p w14:paraId="1A604A9D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{ id: '2', nome: 'Mouse', preco: 50, estoque: 10 },</w:t>
      </w:r>
    </w:p>
    <w:p w14:paraId="7B1B33F6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];</w:t>
      </w:r>
    </w:p>
    <w:p w14:paraId="5DA556C8" w14:textId="77777777" w:rsidR="00B60420" w:rsidRPr="00B60420" w:rsidRDefault="00B60420" w:rsidP="00B60420">
      <w:pPr>
        <w:rPr>
          <w:rFonts w:ascii="Poppins" w:hAnsi="Poppins" w:cs="Poppins"/>
          <w:noProof/>
        </w:rPr>
      </w:pPr>
    </w:p>
    <w:p w14:paraId="2AFF1E95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// Definição do schema</w:t>
      </w:r>
    </w:p>
    <w:p w14:paraId="1845117F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const typeDefs = gql`</w:t>
      </w:r>
    </w:p>
    <w:p w14:paraId="2CBD0709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B60420">
        <w:rPr>
          <w:rFonts w:ascii="Poppins" w:hAnsi="Poppins" w:cs="Poppins"/>
          <w:noProof/>
        </w:rPr>
        <w:t xml:space="preserve">    </w:t>
      </w:r>
      <w:r w:rsidRPr="004F357A">
        <w:rPr>
          <w:rFonts w:ascii="Poppins" w:hAnsi="Poppins" w:cs="Poppins"/>
          <w:noProof/>
          <w:lang w:val="en-US"/>
        </w:rPr>
        <w:t>type Cliente {</w:t>
      </w:r>
    </w:p>
    <w:p w14:paraId="6AC3AC33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id: ID!</w:t>
      </w:r>
    </w:p>
    <w:p w14:paraId="6FB208C0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nome: String!</w:t>
      </w:r>
    </w:p>
    <w:p w14:paraId="1C06A0FE" w14:textId="5FF4AC84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</w:t>
      </w:r>
      <w:r w:rsidR="00417A88" w:rsidRPr="00417A88">
        <w:rPr>
          <w:rFonts w:ascii="Poppins" w:hAnsi="Poppins" w:cs="Poppins"/>
          <w:noProof/>
          <w:lang w:val="en-US"/>
        </w:rPr>
        <w:t>email: String!</w:t>
      </w:r>
    </w:p>
    <w:p w14:paraId="455AF1D6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telefone: String</w:t>
      </w:r>
    </w:p>
    <w:p w14:paraId="4CFC761C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}</w:t>
      </w:r>
    </w:p>
    <w:p w14:paraId="0C4BE212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562C9478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type Produto {</w:t>
      </w:r>
    </w:p>
    <w:p w14:paraId="0748A7D3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id: ID!</w:t>
      </w:r>
    </w:p>
    <w:p w14:paraId="095AF02B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 xml:space="preserve">        nome: String!</w:t>
      </w:r>
    </w:p>
    <w:p w14:paraId="00BC630A" w14:textId="085BF3A0" w:rsidR="00B60420" w:rsidRPr="004F357A" w:rsidRDefault="00137E2D" w:rsidP="00B60420">
      <w:pPr>
        <w:rPr>
          <w:rFonts w:ascii="Poppins" w:hAnsi="Poppins" w:cs="Poppins"/>
          <w:noProof/>
          <w:lang w:val="en-US"/>
        </w:rPr>
      </w:pPr>
      <w:r>
        <w:rPr>
          <w:rFonts w:ascii="Poppins" w:hAnsi="Poppins" w:cs="Poppins"/>
          <w:noProof/>
          <w:lang w:val="en-US"/>
        </w:rPr>
        <w:t xml:space="preserve">        </w:t>
      </w:r>
      <w:r w:rsidR="00417A88" w:rsidRPr="00417A88">
        <w:rPr>
          <w:rFonts w:ascii="Poppins" w:hAnsi="Poppins" w:cs="Poppins"/>
          <w:noProof/>
          <w:lang w:val="en-US"/>
        </w:rPr>
        <w:t>preco: Float!</w:t>
      </w:r>
    </w:p>
    <w:p w14:paraId="563019B3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4F357A">
        <w:rPr>
          <w:rFonts w:ascii="Poppins" w:hAnsi="Poppins" w:cs="Poppins"/>
          <w:noProof/>
          <w:lang w:val="en-US"/>
        </w:rPr>
        <w:t xml:space="preserve">        </w:t>
      </w:r>
      <w:r w:rsidRPr="00B60420">
        <w:rPr>
          <w:rFonts w:ascii="Poppins" w:hAnsi="Poppins" w:cs="Poppins"/>
          <w:noProof/>
        </w:rPr>
        <w:t>estoque: Int!</w:t>
      </w:r>
    </w:p>
    <w:p w14:paraId="0E56C22C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}</w:t>
      </w:r>
    </w:p>
    <w:p w14:paraId="3163BE45" w14:textId="77777777" w:rsidR="00B60420" w:rsidRPr="00B60420" w:rsidRDefault="00B60420" w:rsidP="00B60420">
      <w:pPr>
        <w:rPr>
          <w:rFonts w:ascii="Poppins" w:hAnsi="Poppins" w:cs="Poppins"/>
          <w:noProof/>
        </w:rPr>
      </w:pPr>
    </w:p>
    <w:p w14:paraId="5A871DF4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type Query {</w:t>
      </w:r>
    </w:p>
    <w:p w14:paraId="0C94FF06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cliente(id: ID!): Cliente</w:t>
      </w:r>
    </w:p>
    <w:p w14:paraId="4B083370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produtos(estoqueMin: Int): [Produto]</w:t>
      </w:r>
    </w:p>
    <w:p w14:paraId="14AA3A9D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}</w:t>
      </w:r>
    </w:p>
    <w:p w14:paraId="6197543A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`;</w:t>
      </w:r>
    </w:p>
    <w:p w14:paraId="058721F2" w14:textId="77777777" w:rsidR="00B60420" w:rsidRPr="00B60420" w:rsidRDefault="00B60420" w:rsidP="00B60420">
      <w:pPr>
        <w:rPr>
          <w:rFonts w:ascii="Poppins" w:hAnsi="Poppins" w:cs="Poppins"/>
          <w:noProof/>
        </w:rPr>
      </w:pPr>
    </w:p>
    <w:p w14:paraId="2C2DF178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// Resolvers para consultas</w:t>
      </w:r>
    </w:p>
    <w:p w14:paraId="7995570A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const resolvers = {</w:t>
      </w:r>
    </w:p>
    <w:p w14:paraId="713921A7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Query: {</w:t>
      </w:r>
    </w:p>
    <w:p w14:paraId="37CCE9CC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cliente: (_, { id }) =&gt; clientes.find(cliente =&gt; cliente.id === id),</w:t>
      </w:r>
    </w:p>
    <w:p w14:paraId="4B3200C3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produtos: (_, { estoqueMin = 0 }) =&gt; produtos.filter(produto =&gt; produto.estoque &gt;= estoqueMin),</w:t>
      </w:r>
    </w:p>
    <w:p w14:paraId="585427E2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B60420">
        <w:rPr>
          <w:rFonts w:ascii="Poppins" w:hAnsi="Poppins" w:cs="Poppins"/>
          <w:noProof/>
        </w:rPr>
        <w:t xml:space="preserve">    </w:t>
      </w:r>
      <w:r w:rsidRPr="004F357A">
        <w:rPr>
          <w:rFonts w:ascii="Poppins" w:hAnsi="Poppins" w:cs="Poppins"/>
          <w:noProof/>
          <w:lang w:val="en-US"/>
        </w:rPr>
        <w:t>},</w:t>
      </w:r>
    </w:p>
    <w:p w14:paraId="2F8AEA49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};</w:t>
      </w:r>
    </w:p>
    <w:p w14:paraId="7F4ABC8C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71303261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  <w:r w:rsidRPr="004F357A">
        <w:rPr>
          <w:rFonts w:ascii="Poppins" w:hAnsi="Poppins" w:cs="Poppins"/>
          <w:noProof/>
          <w:lang w:val="en-US"/>
        </w:rPr>
        <w:t>const server = new ApolloServer({ typeDefs, resolvers });</w:t>
      </w:r>
    </w:p>
    <w:p w14:paraId="6109A640" w14:textId="77777777" w:rsidR="00B60420" w:rsidRPr="004F357A" w:rsidRDefault="00B60420" w:rsidP="00B60420">
      <w:pPr>
        <w:rPr>
          <w:rFonts w:ascii="Poppins" w:hAnsi="Poppins" w:cs="Poppins"/>
          <w:noProof/>
          <w:lang w:val="en-US"/>
        </w:rPr>
      </w:pPr>
    </w:p>
    <w:p w14:paraId="4A3BDE8F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server.listen().then(({ url }) =&gt; {</w:t>
      </w:r>
    </w:p>
    <w:p w14:paraId="75D5F0B5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console.log(`Servidor rodando em ${url}`);</w:t>
      </w:r>
    </w:p>
    <w:p w14:paraId="4835980A" w14:textId="2B804B03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});</w:t>
      </w:r>
    </w:p>
    <w:p w14:paraId="3B41C853" w14:textId="77777777" w:rsidR="00B60420" w:rsidRDefault="00B60420" w:rsidP="00B60420">
      <w:pPr>
        <w:rPr>
          <w:rFonts w:ascii="Poppins" w:hAnsi="Poppins" w:cs="Poppins"/>
          <w:noProof/>
        </w:rPr>
      </w:pPr>
    </w:p>
    <w:p w14:paraId="39D6CDD6" w14:textId="77777777" w:rsidR="00807E31" w:rsidRDefault="00807E31" w:rsidP="00B60420">
      <w:pPr>
        <w:rPr>
          <w:rFonts w:ascii="Poppins" w:hAnsi="Poppins" w:cs="Poppins"/>
          <w:noProof/>
        </w:rPr>
      </w:pPr>
    </w:p>
    <w:p w14:paraId="4416882B" w14:textId="321B48AE" w:rsid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Explicação do </w:t>
      </w:r>
      <w:r w:rsidR="00C52121">
        <w:rPr>
          <w:rFonts w:ascii="Poppins" w:hAnsi="Poppins" w:cs="Poppins"/>
          <w:b/>
          <w:bCs/>
          <w:noProof/>
        </w:rPr>
        <w:t>c</w:t>
      </w:r>
      <w:r w:rsidRPr="00B60420">
        <w:rPr>
          <w:rFonts w:ascii="Poppins" w:hAnsi="Poppins" w:cs="Poppins"/>
          <w:b/>
          <w:bCs/>
          <w:noProof/>
        </w:rPr>
        <w:t>ódigo</w:t>
      </w:r>
    </w:p>
    <w:p w14:paraId="71E6318C" w14:textId="77777777" w:rsidR="00C52121" w:rsidRPr="00B60420" w:rsidRDefault="00C52121" w:rsidP="00B60420">
      <w:pPr>
        <w:rPr>
          <w:rFonts w:ascii="Poppins" w:hAnsi="Poppins" w:cs="Poppins"/>
          <w:b/>
          <w:bCs/>
          <w:noProof/>
        </w:rPr>
      </w:pPr>
    </w:p>
    <w:p w14:paraId="2F72BD0D" w14:textId="7498957B" w:rsidR="00B60420" w:rsidRDefault="00B60420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Schema </w:t>
      </w:r>
      <w:r w:rsidR="00C52121">
        <w:rPr>
          <w:rFonts w:ascii="Poppins" w:hAnsi="Poppins" w:cs="Poppins"/>
          <w:b/>
          <w:bCs/>
          <w:noProof/>
        </w:rPr>
        <w:t>c</w:t>
      </w:r>
      <w:r w:rsidRPr="00B60420">
        <w:rPr>
          <w:rFonts w:ascii="Poppins" w:hAnsi="Poppins" w:cs="Poppins"/>
          <w:b/>
          <w:bCs/>
          <w:noProof/>
        </w:rPr>
        <w:t xml:space="preserve">liente e </w:t>
      </w:r>
      <w:r w:rsidR="00C52121">
        <w:rPr>
          <w:rFonts w:ascii="Poppins" w:hAnsi="Poppins" w:cs="Poppins"/>
          <w:b/>
          <w:bCs/>
          <w:noProof/>
        </w:rPr>
        <w:t>p</w:t>
      </w:r>
      <w:r w:rsidRPr="00B60420">
        <w:rPr>
          <w:rFonts w:ascii="Poppins" w:hAnsi="Poppins" w:cs="Poppins"/>
          <w:b/>
          <w:bCs/>
          <w:noProof/>
        </w:rPr>
        <w:t>roduto</w:t>
      </w:r>
      <w:r w:rsidRPr="00B60420">
        <w:rPr>
          <w:rFonts w:ascii="Poppins" w:hAnsi="Poppins" w:cs="Poppins"/>
          <w:noProof/>
        </w:rPr>
        <w:t xml:space="preserve">: </w:t>
      </w:r>
      <w:r w:rsidR="00C52121">
        <w:rPr>
          <w:rFonts w:ascii="Poppins" w:hAnsi="Poppins" w:cs="Poppins"/>
          <w:noProof/>
        </w:rPr>
        <w:t>d</w:t>
      </w:r>
      <w:r w:rsidRPr="00B60420">
        <w:rPr>
          <w:rFonts w:ascii="Poppins" w:hAnsi="Poppins" w:cs="Poppins"/>
          <w:noProof/>
        </w:rPr>
        <w:t>efinimos as entidades Cliente e Produto com os campos necessários.</w:t>
      </w:r>
    </w:p>
    <w:p w14:paraId="79FB88F8" w14:textId="77777777" w:rsidR="001B6AB2" w:rsidRDefault="001B6AB2" w:rsidP="001B6AB2">
      <w:pPr>
        <w:rPr>
          <w:rFonts w:ascii="Poppins" w:hAnsi="Poppins" w:cs="Poppins"/>
          <w:noProof/>
        </w:rPr>
      </w:pPr>
    </w:p>
    <w:p w14:paraId="7B58AE39" w14:textId="77777777" w:rsidR="00C52121" w:rsidRPr="00B60420" w:rsidRDefault="00C52121" w:rsidP="00C52121">
      <w:pPr>
        <w:rPr>
          <w:rFonts w:ascii="Poppins" w:hAnsi="Poppins" w:cs="Poppins"/>
          <w:noProof/>
        </w:rPr>
      </w:pPr>
    </w:p>
    <w:p w14:paraId="5FCB76FC" w14:textId="48B4EF75" w:rsidR="00B60420" w:rsidRDefault="00B60420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b/>
          <w:bCs/>
          <w:noProof/>
        </w:rPr>
        <w:t>Consulta cliente</w:t>
      </w:r>
      <w:r w:rsidRPr="00B60420">
        <w:rPr>
          <w:rFonts w:ascii="Poppins" w:hAnsi="Poppins" w:cs="Poppins"/>
          <w:noProof/>
        </w:rPr>
        <w:t xml:space="preserve">: </w:t>
      </w:r>
      <w:r w:rsidR="00C52121">
        <w:rPr>
          <w:rFonts w:ascii="Poppins" w:hAnsi="Poppins" w:cs="Poppins"/>
          <w:noProof/>
        </w:rPr>
        <w:t>r</w:t>
      </w:r>
      <w:r w:rsidRPr="00B60420">
        <w:rPr>
          <w:rFonts w:ascii="Poppins" w:hAnsi="Poppins" w:cs="Poppins"/>
          <w:noProof/>
        </w:rPr>
        <w:t>etorna um cliente específico pelo id.</w:t>
      </w:r>
    </w:p>
    <w:p w14:paraId="5E8D7549" w14:textId="77777777" w:rsidR="001B6AB2" w:rsidRPr="00B60420" w:rsidRDefault="001B6AB2" w:rsidP="001B6AB2">
      <w:pPr>
        <w:rPr>
          <w:rFonts w:ascii="Poppins" w:hAnsi="Poppins" w:cs="Poppins"/>
          <w:noProof/>
        </w:rPr>
      </w:pPr>
    </w:p>
    <w:p w14:paraId="1BA08488" w14:textId="75A7C651" w:rsidR="00B60420" w:rsidRDefault="00B60420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b/>
          <w:bCs/>
          <w:noProof/>
        </w:rPr>
        <w:t>Consulta produtos</w:t>
      </w:r>
      <w:r w:rsidRPr="00B60420">
        <w:rPr>
          <w:rFonts w:ascii="Poppins" w:hAnsi="Poppins" w:cs="Poppins"/>
          <w:noProof/>
        </w:rPr>
        <w:t xml:space="preserve">: </w:t>
      </w:r>
      <w:r w:rsidR="00C52121">
        <w:rPr>
          <w:rFonts w:ascii="Poppins" w:hAnsi="Poppins" w:cs="Poppins"/>
          <w:noProof/>
        </w:rPr>
        <w:t>r</w:t>
      </w:r>
      <w:r w:rsidRPr="00B60420">
        <w:rPr>
          <w:rFonts w:ascii="Poppins" w:hAnsi="Poppins" w:cs="Poppins"/>
          <w:noProof/>
        </w:rPr>
        <w:t>etorna produtos com um estoque mínimo, usando um argumento estoqueMin.</w:t>
      </w:r>
    </w:p>
    <w:p w14:paraId="7845ECE6" w14:textId="77777777" w:rsidR="00B12A8E" w:rsidRDefault="00B12A8E" w:rsidP="00B12A8E">
      <w:pPr>
        <w:pStyle w:val="PargrafodaLista"/>
        <w:rPr>
          <w:rFonts w:ascii="Poppins" w:hAnsi="Poppins" w:cs="Poppins"/>
          <w:noProof/>
        </w:rPr>
      </w:pPr>
    </w:p>
    <w:p w14:paraId="58FCE0B9" w14:textId="77777777" w:rsidR="00B12A8E" w:rsidRDefault="00B12A8E" w:rsidP="00B12A8E">
      <w:pPr>
        <w:rPr>
          <w:rFonts w:ascii="Poppins" w:hAnsi="Poppins" w:cs="Poppins"/>
          <w:noProof/>
        </w:rPr>
      </w:pPr>
    </w:p>
    <w:p w14:paraId="234AA2BA" w14:textId="77777777" w:rsidR="00C52121" w:rsidRPr="00B60420" w:rsidRDefault="00C52121" w:rsidP="00C52121">
      <w:pPr>
        <w:ind w:left="720"/>
        <w:rPr>
          <w:rFonts w:ascii="Poppins" w:hAnsi="Poppins" w:cs="Poppins"/>
          <w:noProof/>
        </w:rPr>
      </w:pPr>
    </w:p>
    <w:p w14:paraId="780906DB" w14:textId="346D5859" w:rsidR="00B60420" w:rsidRPr="00DD3A5F" w:rsidRDefault="00DD3A5F" w:rsidP="00DD3A5F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3.</w:t>
      </w:r>
      <w:r w:rsidR="00B12A8E">
        <w:rPr>
          <w:rFonts w:ascii="Poppins" w:hAnsi="Poppins" w:cs="Poppins"/>
          <w:b/>
          <w:bCs/>
          <w:noProof/>
        </w:rPr>
        <w:t xml:space="preserve"> </w:t>
      </w:r>
      <w:r w:rsidR="00B60420" w:rsidRPr="00DD3A5F">
        <w:rPr>
          <w:rFonts w:ascii="Poppins" w:hAnsi="Poppins" w:cs="Poppins"/>
          <w:b/>
          <w:bCs/>
          <w:noProof/>
        </w:rPr>
        <w:t xml:space="preserve">Executando o </w:t>
      </w:r>
      <w:r w:rsidR="00C52121" w:rsidRPr="00DD3A5F">
        <w:rPr>
          <w:rFonts w:ascii="Poppins" w:hAnsi="Poppins" w:cs="Poppins"/>
          <w:b/>
          <w:bCs/>
          <w:noProof/>
        </w:rPr>
        <w:t>s</w:t>
      </w:r>
      <w:r w:rsidR="00B60420" w:rsidRPr="00DD3A5F">
        <w:rPr>
          <w:rFonts w:ascii="Poppins" w:hAnsi="Poppins" w:cs="Poppins"/>
          <w:b/>
          <w:bCs/>
          <w:noProof/>
        </w:rPr>
        <w:t xml:space="preserve">ervidor e </w:t>
      </w:r>
      <w:r w:rsidR="00C52121" w:rsidRPr="00DD3A5F">
        <w:rPr>
          <w:rFonts w:ascii="Poppins" w:hAnsi="Poppins" w:cs="Poppins"/>
          <w:b/>
          <w:bCs/>
          <w:noProof/>
        </w:rPr>
        <w:t>t</w:t>
      </w:r>
      <w:r w:rsidR="00B60420" w:rsidRPr="00DD3A5F">
        <w:rPr>
          <w:rFonts w:ascii="Poppins" w:hAnsi="Poppins" w:cs="Poppins"/>
          <w:b/>
          <w:bCs/>
          <w:noProof/>
        </w:rPr>
        <w:t xml:space="preserve">estando as </w:t>
      </w:r>
      <w:r w:rsidR="00C52121" w:rsidRPr="00DD3A5F">
        <w:rPr>
          <w:rFonts w:ascii="Poppins" w:hAnsi="Poppins" w:cs="Poppins"/>
          <w:b/>
          <w:bCs/>
          <w:noProof/>
        </w:rPr>
        <w:t>c</w:t>
      </w:r>
      <w:r w:rsidR="00B60420" w:rsidRPr="00DD3A5F">
        <w:rPr>
          <w:rFonts w:ascii="Poppins" w:hAnsi="Poppins" w:cs="Poppins"/>
          <w:b/>
          <w:bCs/>
          <w:noProof/>
        </w:rPr>
        <w:t>onsultas</w:t>
      </w:r>
    </w:p>
    <w:p w14:paraId="38F42CCB" w14:textId="77777777" w:rsidR="00C52121" w:rsidRPr="00C52121" w:rsidRDefault="00C52121" w:rsidP="00C52121">
      <w:pPr>
        <w:rPr>
          <w:rFonts w:ascii="Poppins" w:hAnsi="Poppins" w:cs="Poppins"/>
          <w:b/>
          <w:bCs/>
          <w:noProof/>
        </w:rPr>
      </w:pPr>
    </w:p>
    <w:p w14:paraId="0D58FB45" w14:textId="69D46C70" w:rsid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Passo 3: </w:t>
      </w:r>
      <w:r w:rsidR="00C52121">
        <w:rPr>
          <w:rFonts w:ascii="Poppins" w:hAnsi="Poppins" w:cs="Poppins"/>
          <w:b/>
          <w:bCs/>
          <w:noProof/>
        </w:rPr>
        <w:t>e</w:t>
      </w:r>
      <w:r w:rsidRPr="00B60420">
        <w:rPr>
          <w:rFonts w:ascii="Poppins" w:hAnsi="Poppins" w:cs="Poppins"/>
          <w:b/>
          <w:bCs/>
          <w:noProof/>
        </w:rPr>
        <w:t xml:space="preserve">xecutar o </w:t>
      </w:r>
      <w:r w:rsidR="00C52121">
        <w:rPr>
          <w:rFonts w:ascii="Poppins" w:hAnsi="Poppins" w:cs="Poppins"/>
          <w:b/>
          <w:bCs/>
          <w:noProof/>
        </w:rPr>
        <w:t>s</w:t>
      </w:r>
      <w:r w:rsidRPr="00B60420">
        <w:rPr>
          <w:rFonts w:ascii="Poppins" w:hAnsi="Poppins" w:cs="Poppins"/>
          <w:b/>
          <w:bCs/>
          <w:noProof/>
        </w:rPr>
        <w:t>ervidor Apollo</w:t>
      </w:r>
    </w:p>
    <w:p w14:paraId="5FF0739A" w14:textId="77777777" w:rsidR="00C52121" w:rsidRPr="00B60420" w:rsidRDefault="00C52121" w:rsidP="00B60420">
      <w:pPr>
        <w:rPr>
          <w:rFonts w:ascii="Poppins" w:hAnsi="Poppins" w:cs="Poppins"/>
          <w:b/>
          <w:bCs/>
          <w:noProof/>
        </w:rPr>
      </w:pPr>
    </w:p>
    <w:p w14:paraId="29AC3559" w14:textId="3F92992F" w:rsidR="00B60420" w:rsidRPr="003C5EA2" w:rsidRDefault="00B60420">
      <w:pPr>
        <w:pStyle w:val="PargrafodaLista"/>
        <w:numPr>
          <w:ilvl w:val="1"/>
          <w:numId w:val="5"/>
        </w:numPr>
        <w:ind w:left="851" w:firstLine="0"/>
        <w:rPr>
          <w:rFonts w:ascii="Poppins" w:hAnsi="Poppins" w:cs="Poppins"/>
          <w:noProof/>
        </w:rPr>
      </w:pPr>
      <w:r w:rsidRPr="003C5EA2">
        <w:rPr>
          <w:rFonts w:ascii="Poppins" w:hAnsi="Poppins" w:cs="Poppins"/>
          <w:noProof/>
        </w:rPr>
        <w:t>Inicie</w:t>
      </w:r>
      <w:r w:rsidR="00137E2D">
        <w:rPr>
          <w:rFonts w:ascii="Poppins" w:hAnsi="Poppins" w:cs="Poppins"/>
          <w:noProof/>
        </w:rPr>
        <w:t>m</w:t>
      </w:r>
      <w:r w:rsidRPr="003C5EA2">
        <w:rPr>
          <w:rFonts w:ascii="Poppins" w:hAnsi="Poppins" w:cs="Poppins"/>
          <w:noProof/>
        </w:rPr>
        <w:t xml:space="preserve"> o servidor com o comando:</w:t>
      </w:r>
    </w:p>
    <w:p w14:paraId="0335F292" w14:textId="4916AB09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node index.js</w:t>
      </w:r>
    </w:p>
    <w:p w14:paraId="3F274A39" w14:textId="77777777" w:rsidR="00B60420" w:rsidRDefault="00B60420" w:rsidP="00B60420">
      <w:pPr>
        <w:rPr>
          <w:rFonts w:ascii="Poppins" w:hAnsi="Poppins" w:cs="Poppins"/>
          <w:noProof/>
        </w:rPr>
      </w:pPr>
    </w:p>
    <w:p w14:paraId="12C406D2" w14:textId="4647F225" w:rsidR="00B60420" w:rsidRPr="00A46690" w:rsidRDefault="00B60420">
      <w:pPr>
        <w:pStyle w:val="PargrafodaLista"/>
        <w:numPr>
          <w:ilvl w:val="1"/>
          <w:numId w:val="5"/>
        </w:numPr>
        <w:ind w:left="851" w:firstLine="0"/>
        <w:rPr>
          <w:rFonts w:ascii="Poppins" w:hAnsi="Poppins" w:cs="Poppins"/>
          <w:noProof/>
        </w:rPr>
      </w:pPr>
      <w:r w:rsidRPr="00A46690">
        <w:rPr>
          <w:rFonts w:ascii="Poppins" w:hAnsi="Poppins" w:cs="Poppins"/>
          <w:noProof/>
        </w:rPr>
        <w:t>O servidor será iniciado e mostrará um URL no console, algo como http://localhost:4000. Abra esse URL em um navegador para acessar o Playground do Apollo Server, onde você pode executar consultas GraphQL.</w:t>
      </w:r>
    </w:p>
    <w:p w14:paraId="28965243" w14:textId="77777777" w:rsidR="00B12A8E" w:rsidRDefault="00B12A8E" w:rsidP="00B60420">
      <w:pPr>
        <w:rPr>
          <w:rFonts w:ascii="Poppins" w:hAnsi="Poppins" w:cs="Poppins"/>
          <w:b/>
          <w:bCs/>
          <w:noProof/>
        </w:rPr>
      </w:pPr>
    </w:p>
    <w:p w14:paraId="3C85238D" w14:textId="77777777" w:rsidR="00B12A8E" w:rsidRDefault="00B12A8E" w:rsidP="00B60420">
      <w:pPr>
        <w:rPr>
          <w:rFonts w:ascii="Poppins" w:hAnsi="Poppins" w:cs="Poppins"/>
          <w:b/>
          <w:bCs/>
          <w:noProof/>
        </w:rPr>
      </w:pPr>
    </w:p>
    <w:p w14:paraId="0546642F" w14:textId="2D9E2FA3" w:rsid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Passo 4: </w:t>
      </w:r>
      <w:r w:rsidR="00C52121">
        <w:rPr>
          <w:rFonts w:ascii="Poppins" w:hAnsi="Poppins" w:cs="Poppins"/>
          <w:b/>
          <w:bCs/>
          <w:noProof/>
        </w:rPr>
        <w:t>t</w:t>
      </w:r>
      <w:r w:rsidRPr="00B60420">
        <w:rPr>
          <w:rFonts w:ascii="Poppins" w:hAnsi="Poppins" w:cs="Poppins"/>
          <w:b/>
          <w:bCs/>
          <w:noProof/>
        </w:rPr>
        <w:t xml:space="preserve">estando as </w:t>
      </w:r>
      <w:r w:rsidR="00C52121">
        <w:rPr>
          <w:rFonts w:ascii="Poppins" w:hAnsi="Poppins" w:cs="Poppins"/>
          <w:b/>
          <w:bCs/>
          <w:noProof/>
        </w:rPr>
        <w:t>c</w:t>
      </w:r>
      <w:r w:rsidRPr="00B60420">
        <w:rPr>
          <w:rFonts w:ascii="Poppins" w:hAnsi="Poppins" w:cs="Poppins"/>
          <w:b/>
          <w:bCs/>
          <w:noProof/>
        </w:rPr>
        <w:t>onsultas</w:t>
      </w:r>
    </w:p>
    <w:p w14:paraId="03B3143F" w14:textId="77777777" w:rsidR="00C52121" w:rsidRPr="00B60420" w:rsidRDefault="00C52121" w:rsidP="00B60420">
      <w:pPr>
        <w:rPr>
          <w:rFonts w:ascii="Poppins" w:hAnsi="Poppins" w:cs="Poppins"/>
          <w:b/>
          <w:bCs/>
          <w:noProof/>
        </w:rPr>
      </w:pPr>
    </w:p>
    <w:p w14:paraId="787E13E5" w14:textId="42C301A4" w:rsidR="00B60420" w:rsidRDefault="00B60420" w:rsidP="00B60420">
      <w:pPr>
        <w:rPr>
          <w:rFonts w:ascii="Poppins" w:hAnsi="Poppins" w:cs="Poppins"/>
          <w:b/>
          <w:bCs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Consulta 1: </w:t>
      </w:r>
      <w:r w:rsidR="00C52121">
        <w:rPr>
          <w:rFonts w:ascii="Poppins" w:hAnsi="Poppins" w:cs="Poppins"/>
          <w:b/>
          <w:bCs/>
          <w:noProof/>
        </w:rPr>
        <w:t>b</w:t>
      </w:r>
      <w:r w:rsidRPr="00B60420">
        <w:rPr>
          <w:rFonts w:ascii="Poppins" w:hAnsi="Poppins" w:cs="Poppins"/>
          <w:b/>
          <w:bCs/>
          <w:noProof/>
        </w:rPr>
        <w:t>uscar Cliente pelo ID</w:t>
      </w:r>
    </w:p>
    <w:p w14:paraId="282C5780" w14:textId="77777777" w:rsidR="00C52121" w:rsidRPr="00B60420" w:rsidRDefault="00C52121" w:rsidP="00B60420">
      <w:pPr>
        <w:rPr>
          <w:rFonts w:ascii="Poppins" w:hAnsi="Poppins" w:cs="Poppins"/>
          <w:noProof/>
        </w:rPr>
      </w:pPr>
    </w:p>
    <w:p w14:paraId="17CE3A92" w14:textId="31478A28" w:rsidR="00B60420" w:rsidRPr="00B60420" w:rsidRDefault="00A46690" w:rsidP="00A46690">
      <w:pPr>
        <w:ind w:left="851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4.1 </w:t>
      </w:r>
      <w:r w:rsidR="00137E2D">
        <w:rPr>
          <w:rFonts w:ascii="Poppins" w:hAnsi="Poppins" w:cs="Poppins"/>
          <w:noProof/>
        </w:rPr>
        <w:t>Cliquem em “Query your server” (opção utilizada para digitar as consultas desejadas). No campo operation, nomearemos como “Playground” (pois é aqui que vamos nos divertir fazendo experiências). Em seguida, executem a seguinte consulta para buscar um cliente pelo ID:</w:t>
      </w:r>
    </w:p>
    <w:p w14:paraId="4FBB8BBC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query {</w:t>
      </w:r>
    </w:p>
    <w:p w14:paraId="68EC8F79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cliente(id: "1") {</w:t>
      </w:r>
    </w:p>
    <w:p w14:paraId="56490F8A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nome</w:t>
      </w:r>
    </w:p>
    <w:p w14:paraId="4BE60144" w14:textId="7138E51B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</w:t>
      </w:r>
      <w:r w:rsidR="00417A88" w:rsidRPr="00417A88">
        <w:rPr>
          <w:rFonts w:ascii="Poppins" w:hAnsi="Poppins" w:cs="Poppins"/>
          <w:noProof/>
        </w:rPr>
        <w:t>email</w:t>
      </w:r>
    </w:p>
    <w:p w14:paraId="51CB6944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}</w:t>
      </w:r>
    </w:p>
    <w:p w14:paraId="6C1D7BD2" w14:textId="03922E33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}</w:t>
      </w:r>
    </w:p>
    <w:p w14:paraId="7F770DFA" w14:textId="77777777" w:rsidR="00B60420" w:rsidRDefault="00B60420" w:rsidP="00B60420">
      <w:pPr>
        <w:rPr>
          <w:rFonts w:ascii="Poppins" w:hAnsi="Poppins" w:cs="Poppins"/>
          <w:noProof/>
        </w:rPr>
      </w:pPr>
    </w:p>
    <w:p w14:paraId="235EE7B0" w14:textId="35C3F905" w:rsidR="00B60420" w:rsidRDefault="00D9156C" w:rsidP="00D9156C">
      <w:pPr>
        <w:ind w:left="851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4.2 </w:t>
      </w:r>
      <w:r w:rsidR="00B60420">
        <w:rPr>
          <w:rFonts w:ascii="Poppins" w:hAnsi="Poppins" w:cs="Poppins"/>
          <w:noProof/>
        </w:rPr>
        <w:t>Clique</w:t>
      </w:r>
      <w:r w:rsidR="00137E2D">
        <w:rPr>
          <w:rFonts w:ascii="Poppins" w:hAnsi="Poppins" w:cs="Poppins"/>
          <w:noProof/>
        </w:rPr>
        <w:t>m</w:t>
      </w:r>
      <w:r w:rsidR="00B60420">
        <w:rPr>
          <w:rFonts w:ascii="Poppins" w:hAnsi="Poppins" w:cs="Poppins"/>
          <w:noProof/>
        </w:rPr>
        <w:t xml:space="preserve"> em Run e veja os resultados</w:t>
      </w:r>
    </w:p>
    <w:p w14:paraId="65CFFF99" w14:textId="77777777" w:rsidR="00C52121" w:rsidRDefault="00C52121" w:rsidP="00B60420">
      <w:pPr>
        <w:rPr>
          <w:rFonts w:ascii="Poppins" w:hAnsi="Poppins" w:cs="Poppins"/>
          <w:b/>
          <w:bCs/>
          <w:noProof/>
        </w:rPr>
      </w:pPr>
    </w:p>
    <w:p w14:paraId="2A0E8F7A" w14:textId="083DA92D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b/>
          <w:bCs/>
          <w:noProof/>
        </w:rPr>
        <w:t xml:space="preserve">Consulta 2: </w:t>
      </w:r>
      <w:r w:rsidR="00C52121">
        <w:rPr>
          <w:rFonts w:ascii="Poppins" w:hAnsi="Poppins" w:cs="Poppins"/>
          <w:b/>
          <w:bCs/>
          <w:noProof/>
        </w:rPr>
        <w:t>l</w:t>
      </w:r>
      <w:r w:rsidRPr="00B60420">
        <w:rPr>
          <w:rFonts w:ascii="Poppins" w:hAnsi="Poppins" w:cs="Poppins"/>
          <w:b/>
          <w:bCs/>
          <w:noProof/>
        </w:rPr>
        <w:t xml:space="preserve">istar </w:t>
      </w:r>
      <w:r w:rsidR="00C52121">
        <w:rPr>
          <w:rFonts w:ascii="Poppins" w:hAnsi="Poppins" w:cs="Poppins"/>
          <w:b/>
          <w:bCs/>
          <w:noProof/>
        </w:rPr>
        <w:t>p</w:t>
      </w:r>
      <w:r w:rsidRPr="00B60420">
        <w:rPr>
          <w:rFonts w:ascii="Poppins" w:hAnsi="Poppins" w:cs="Poppins"/>
          <w:b/>
          <w:bCs/>
          <w:noProof/>
        </w:rPr>
        <w:t xml:space="preserve">rodutos com </w:t>
      </w:r>
      <w:r w:rsidR="00C52121">
        <w:rPr>
          <w:rFonts w:ascii="Poppins" w:hAnsi="Poppins" w:cs="Poppins"/>
          <w:b/>
          <w:bCs/>
          <w:noProof/>
        </w:rPr>
        <w:t>e</w:t>
      </w:r>
      <w:r w:rsidRPr="00B60420">
        <w:rPr>
          <w:rFonts w:ascii="Poppins" w:hAnsi="Poppins" w:cs="Poppins"/>
          <w:b/>
          <w:bCs/>
          <w:noProof/>
        </w:rPr>
        <w:t xml:space="preserve">stoque </w:t>
      </w:r>
      <w:r w:rsidR="00C52121">
        <w:rPr>
          <w:rFonts w:ascii="Poppins" w:hAnsi="Poppins" w:cs="Poppins"/>
          <w:b/>
          <w:bCs/>
          <w:noProof/>
        </w:rPr>
        <w:t>m</w:t>
      </w:r>
      <w:r w:rsidRPr="00B60420">
        <w:rPr>
          <w:rFonts w:ascii="Poppins" w:hAnsi="Poppins" w:cs="Poppins"/>
          <w:b/>
          <w:bCs/>
          <w:noProof/>
        </w:rPr>
        <w:t>ínimo</w:t>
      </w:r>
    </w:p>
    <w:p w14:paraId="6735D526" w14:textId="77777777" w:rsidR="00C52121" w:rsidRDefault="00C52121" w:rsidP="00B60420">
      <w:pPr>
        <w:rPr>
          <w:rFonts w:ascii="Poppins" w:hAnsi="Poppins" w:cs="Poppins"/>
          <w:noProof/>
        </w:rPr>
      </w:pPr>
    </w:p>
    <w:p w14:paraId="0BA30F9E" w14:textId="185EEDE8" w:rsidR="00B60420" w:rsidRPr="00B60420" w:rsidRDefault="00D9156C" w:rsidP="00D9156C">
      <w:pPr>
        <w:ind w:left="851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4.3 </w:t>
      </w:r>
      <w:r w:rsidR="00B60420" w:rsidRPr="00B60420">
        <w:rPr>
          <w:rFonts w:ascii="Poppins" w:hAnsi="Poppins" w:cs="Poppins"/>
          <w:noProof/>
        </w:rPr>
        <w:t>Execute</w:t>
      </w:r>
      <w:r w:rsidR="00807E31">
        <w:rPr>
          <w:rFonts w:ascii="Poppins" w:hAnsi="Poppins" w:cs="Poppins"/>
          <w:noProof/>
        </w:rPr>
        <w:t>m</w:t>
      </w:r>
      <w:r w:rsidR="00B60420" w:rsidRPr="00B60420">
        <w:rPr>
          <w:rFonts w:ascii="Poppins" w:hAnsi="Poppins" w:cs="Poppins"/>
          <w:noProof/>
        </w:rPr>
        <w:t xml:space="preserve"> a seguinte consulta para buscar produtos com estoque maior ou igual a 5:</w:t>
      </w:r>
    </w:p>
    <w:p w14:paraId="66436354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query {</w:t>
      </w:r>
    </w:p>
    <w:p w14:paraId="42466CAD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produtos(estoqueMin: 5) {</w:t>
      </w:r>
    </w:p>
    <w:p w14:paraId="22C3F68D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nome</w:t>
      </w:r>
    </w:p>
    <w:p w14:paraId="52D6408F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    preco</w:t>
      </w:r>
    </w:p>
    <w:p w14:paraId="007796C7" w14:textId="77777777" w:rsidR="00B60420" w:rsidRP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 xml:space="preserve">    }</w:t>
      </w:r>
    </w:p>
    <w:p w14:paraId="6C104162" w14:textId="06E00831" w:rsidR="00B60420" w:rsidRDefault="00B60420" w:rsidP="00B60420">
      <w:pPr>
        <w:rPr>
          <w:rFonts w:ascii="Poppins" w:hAnsi="Poppins" w:cs="Poppins"/>
          <w:noProof/>
        </w:rPr>
      </w:pPr>
      <w:r w:rsidRPr="00B60420">
        <w:rPr>
          <w:rFonts w:ascii="Poppins" w:hAnsi="Poppins" w:cs="Poppins"/>
          <w:noProof/>
        </w:rPr>
        <w:t>}</w:t>
      </w:r>
    </w:p>
    <w:p w14:paraId="31B5669A" w14:textId="77777777" w:rsidR="00B60420" w:rsidRDefault="00B60420" w:rsidP="00B60420">
      <w:pPr>
        <w:rPr>
          <w:rFonts w:ascii="Poppins" w:hAnsi="Poppins" w:cs="Poppins"/>
          <w:noProof/>
        </w:rPr>
      </w:pPr>
    </w:p>
    <w:p w14:paraId="494DA19A" w14:textId="6C0E07A7" w:rsidR="00933AC9" w:rsidRPr="00933AC9" w:rsidRDefault="00933AC9" w:rsidP="00933AC9">
      <w:pPr>
        <w:rPr>
          <w:rFonts w:ascii="Poppins" w:hAnsi="Poppins" w:cs="Poppins"/>
          <w:noProof/>
        </w:rPr>
      </w:pPr>
    </w:p>
    <w:tbl>
      <w:tblPr>
        <w:tblStyle w:val="TabelacomGrelha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7E00CC" w:rsidRPr="00814E58" w14:paraId="35431A16" w14:textId="77777777" w:rsidTr="004A4CC3">
        <w:tc>
          <w:tcPr>
            <w:tcW w:w="8919" w:type="dxa"/>
          </w:tcPr>
          <w:p w14:paraId="4D223B20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4057F1C" w14:textId="77777777" w:rsidTr="004A4CC3">
        <w:tc>
          <w:tcPr>
            <w:tcW w:w="8919" w:type="dxa"/>
          </w:tcPr>
          <w:p w14:paraId="6A4C8133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7CD2FD85" w14:textId="77777777" w:rsidTr="004A4CC3">
        <w:tc>
          <w:tcPr>
            <w:tcW w:w="8919" w:type="dxa"/>
          </w:tcPr>
          <w:p w14:paraId="31EA1922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64E80386" w14:textId="77777777" w:rsidTr="004A4CC3">
        <w:tc>
          <w:tcPr>
            <w:tcW w:w="8919" w:type="dxa"/>
          </w:tcPr>
          <w:p w14:paraId="4554E528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E5BC7FF" w14:textId="77777777" w:rsidTr="004A4CC3">
        <w:tc>
          <w:tcPr>
            <w:tcW w:w="8919" w:type="dxa"/>
          </w:tcPr>
          <w:p w14:paraId="33DC1D46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BE78F7A" w14:textId="77777777" w:rsidTr="004A4CC3">
        <w:tc>
          <w:tcPr>
            <w:tcW w:w="8919" w:type="dxa"/>
          </w:tcPr>
          <w:p w14:paraId="421432A4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2021967A" w14:textId="77777777" w:rsidTr="004A4CC3">
        <w:tc>
          <w:tcPr>
            <w:tcW w:w="8919" w:type="dxa"/>
          </w:tcPr>
          <w:p w14:paraId="1D780341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299CCF2" w14:textId="77777777" w:rsidTr="004A4CC3">
        <w:tc>
          <w:tcPr>
            <w:tcW w:w="8919" w:type="dxa"/>
          </w:tcPr>
          <w:p w14:paraId="43969332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8773154" w14:textId="77777777" w:rsidTr="004A4CC3">
        <w:tc>
          <w:tcPr>
            <w:tcW w:w="8919" w:type="dxa"/>
          </w:tcPr>
          <w:p w14:paraId="615802FB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68A19871" w14:textId="77777777" w:rsidTr="004A4CC3">
        <w:tc>
          <w:tcPr>
            <w:tcW w:w="8919" w:type="dxa"/>
          </w:tcPr>
          <w:p w14:paraId="5FAC1B56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41244A52" w14:textId="77777777" w:rsidTr="004A4CC3">
        <w:tc>
          <w:tcPr>
            <w:tcW w:w="8919" w:type="dxa"/>
          </w:tcPr>
          <w:p w14:paraId="1A621DF7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5C04BA1" w14:textId="77777777" w:rsidR="007E00CC" w:rsidRPr="00DE328E" w:rsidRDefault="007E00CC" w:rsidP="00B12A8E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D713" w14:textId="77777777" w:rsidR="00431906" w:rsidRDefault="00431906">
      <w:r>
        <w:separator/>
      </w:r>
    </w:p>
  </w:endnote>
  <w:endnote w:type="continuationSeparator" w:id="0">
    <w:p w14:paraId="2F572E7D" w14:textId="77777777" w:rsidR="00431906" w:rsidRDefault="00431906">
      <w:r>
        <w:continuationSeparator/>
      </w:r>
    </w:p>
  </w:endnote>
  <w:endnote w:type="continuationNotice" w:id="1">
    <w:p w14:paraId="7C791190" w14:textId="77777777" w:rsidR="00431906" w:rsidRDefault="004319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1B0D20E9" w:rsidR="00814E58" w:rsidRDefault="00AE19C7" w:rsidP="00AE19C7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16"/>
                <w:szCs w:val="16"/>
              </w:rPr>
              <w:t>[SIS]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[U4]</w:t>
            </w:r>
            <w:r>
              <w:rPr>
                <w:rFonts w:ascii="Poppins" w:hAnsi="Poppins" w:cs="Poppins"/>
                <w:sz w:val="16"/>
                <w:szCs w:val="16"/>
              </w:rPr>
              <w:tab/>
              <w:t>[C3]</w:t>
            </w:r>
          </w:p>
          <w:p w14:paraId="214D1726" w14:textId="644FE72E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37E2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37E2D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8FA9E" w14:textId="77777777" w:rsidR="00A956CF" w:rsidRDefault="00A956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DB649" w14:textId="77777777" w:rsidR="00431906" w:rsidRDefault="00431906">
      <w:r>
        <w:separator/>
      </w:r>
    </w:p>
  </w:footnote>
  <w:footnote w:type="continuationSeparator" w:id="0">
    <w:p w14:paraId="31483D38" w14:textId="77777777" w:rsidR="00431906" w:rsidRDefault="00431906">
      <w:r>
        <w:continuationSeparator/>
      </w:r>
    </w:p>
  </w:footnote>
  <w:footnote w:type="continuationNotice" w:id="1">
    <w:p w14:paraId="20F45C71" w14:textId="77777777" w:rsidR="00431906" w:rsidRDefault="004319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0DF7" w14:textId="77777777" w:rsidR="00A956CF" w:rsidRDefault="00A956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ED8AA5B" w:rsidR="00E227A8" w:rsidRDefault="00A956CF" w:rsidP="00E227A8">
    <w:pPr>
      <w:pStyle w:val="Cabealho"/>
      <w:jc w:val="right"/>
    </w:pPr>
    <w:r>
      <w:rPr>
        <w:noProof/>
      </w:rPr>
      <w:drawing>
        <wp:inline distT="0" distB="0" distL="0" distR="0" wp14:anchorId="390C53E1" wp14:editId="1B52C073">
          <wp:extent cx="1440002" cy="651601"/>
          <wp:effectExtent l="0" t="0" r="8255" b="0"/>
          <wp:docPr id="136160999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6099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A3DB" w14:textId="77777777" w:rsidR="00A956CF" w:rsidRDefault="00A956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EAC"/>
    <w:multiLevelType w:val="multilevel"/>
    <w:tmpl w:val="ADDEB4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134E3A11"/>
    <w:multiLevelType w:val="multilevel"/>
    <w:tmpl w:val="A48E62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37AF71C0"/>
    <w:multiLevelType w:val="multilevel"/>
    <w:tmpl w:val="5C4666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59141177"/>
    <w:multiLevelType w:val="multilevel"/>
    <w:tmpl w:val="6BE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B638C"/>
    <w:multiLevelType w:val="multilevel"/>
    <w:tmpl w:val="7084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474850">
    <w:abstractNumId w:val="4"/>
  </w:num>
  <w:num w:numId="2" w16cid:durableId="283318710">
    <w:abstractNumId w:val="3"/>
  </w:num>
  <w:num w:numId="3" w16cid:durableId="1456825543">
    <w:abstractNumId w:val="2"/>
  </w:num>
  <w:num w:numId="4" w16cid:durableId="1816019707">
    <w:abstractNumId w:val="1"/>
  </w:num>
  <w:num w:numId="5" w16cid:durableId="5658835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16193"/>
    <w:rsid w:val="000278D8"/>
    <w:rsid w:val="00034BC8"/>
    <w:rsid w:val="00035B64"/>
    <w:rsid w:val="00046787"/>
    <w:rsid w:val="00093C5A"/>
    <w:rsid w:val="000A2BA9"/>
    <w:rsid w:val="000A4E65"/>
    <w:rsid w:val="000C6619"/>
    <w:rsid w:val="000D2452"/>
    <w:rsid w:val="000D596E"/>
    <w:rsid w:val="000D61BD"/>
    <w:rsid w:val="000E1589"/>
    <w:rsid w:val="000F7DE9"/>
    <w:rsid w:val="00124756"/>
    <w:rsid w:val="00131E78"/>
    <w:rsid w:val="00137E2D"/>
    <w:rsid w:val="00160195"/>
    <w:rsid w:val="00176D46"/>
    <w:rsid w:val="001904F2"/>
    <w:rsid w:val="001916A7"/>
    <w:rsid w:val="0019796B"/>
    <w:rsid w:val="001A2D86"/>
    <w:rsid w:val="001A32C9"/>
    <w:rsid w:val="001B393A"/>
    <w:rsid w:val="001B6AB2"/>
    <w:rsid w:val="001C335A"/>
    <w:rsid w:val="001E7BC0"/>
    <w:rsid w:val="001F63E7"/>
    <w:rsid w:val="00204570"/>
    <w:rsid w:val="00206442"/>
    <w:rsid w:val="002344C7"/>
    <w:rsid w:val="0023450C"/>
    <w:rsid w:val="002372B1"/>
    <w:rsid w:val="00247F57"/>
    <w:rsid w:val="00252F67"/>
    <w:rsid w:val="00254CF7"/>
    <w:rsid w:val="00255EA9"/>
    <w:rsid w:val="00256D8D"/>
    <w:rsid w:val="002608C7"/>
    <w:rsid w:val="002632D3"/>
    <w:rsid w:val="00264B6B"/>
    <w:rsid w:val="00265DC0"/>
    <w:rsid w:val="002B24DB"/>
    <w:rsid w:val="002C6EC9"/>
    <w:rsid w:val="002D1A6D"/>
    <w:rsid w:val="002D31F9"/>
    <w:rsid w:val="002D51E3"/>
    <w:rsid w:val="002D6138"/>
    <w:rsid w:val="002E18AA"/>
    <w:rsid w:val="002E6314"/>
    <w:rsid w:val="002F4499"/>
    <w:rsid w:val="003009B4"/>
    <w:rsid w:val="003031BD"/>
    <w:rsid w:val="003365AE"/>
    <w:rsid w:val="003417B4"/>
    <w:rsid w:val="003523C0"/>
    <w:rsid w:val="0035329A"/>
    <w:rsid w:val="00367C72"/>
    <w:rsid w:val="00382FF5"/>
    <w:rsid w:val="003C032E"/>
    <w:rsid w:val="003C38E0"/>
    <w:rsid w:val="003C5EA2"/>
    <w:rsid w:val="003D71CA"/>
    <w:rsid w:val="003E4564"/>
    <w:rsid w:val="00413351"/>
    <w:rsid w:val="00417A88"/>
    <w:rsid w:val="00426CA1"/>
    <w:rsid w:val="00431906"/>
    <w:rsid w:val="00454835"/>
    <w:rsid w:val="00460595"/>
    <w:rsid w:val="00464B32"/>
    <w:rsid w:val="00491C71"/>
    <w:rsid w:val="00493B10"/>
    <w:rsid w:val="004B66A3"/>
    <w:rsid w:val="004E713D"/>
    <w:rsid w:val="004E73B9"/>
    <w:rsid w:val="004F357A"/>
    <w:rsid w:val="004F68C2"/>
    <w:rsid w:val="0054587F"/>
    <w:rsid w:val="005517B2"/>
    <w:rsid w:val="00561A63"/>
    <w:rsid w:val="005773D4"/>
    <w:rsid w:val="00585F34"/>
    <w:rsid w:val="00594646"/>
    <w:rsid w:val="005A5A09"/>
    <w:rsid w:val="005C53D4"/>
    <w:rsid w:val="005D0E26"/>
    <w:rsid w:val="005D1548"/>
    <w:rsid w:val="005E1E05"/>
    <w:rsid w:val="005E4165"/>
    <w:rsid w:val="005F74BB"/>
    <w:rsid w:val="0060776C"/>
    <w:rsid w:val="0063273B"/>
    <w:rsid w:val="00646214"/>
    <w:rsid w:val="006703F8"/>
    <w:rsid w:val="00675C36"/>
    <w:rsid w:val="006761D5"/>
    <w:rsid w:val="00676B29"/>
    <w:rsid w:val="00696811"/>
    <w:rsid w:val="006A0B21"/>
    <w:rsid w:val="006B3AE9"/>
    <w:rsid w:val="006C2A95"/>
    <w:rsid w:val="006D04F2"/>
    <w:rsid w:val="006E2918"/>
    <w:rsid w:val="00700904"/>
    <w:rsid w:val="007139E5"/>
    <w:rsid w:val="00723D5E"/>
    <w:rsid w:val="00726B24"/>
    <w:rsid w:val="00727917"/>
    <w:rsid w:val="007671B4"/>
    <w:rsid w:val="0077107F"/>
    <w:rsid w:val="00773A8C"/>
    <w:rsid w:val="007759DC"/>
    <w:rsid w:val="0078262D"/>
    <w:rsid w:val="007B6ABF"/>
    <w:rsid w:val="007E00CC"/>
    <w:rsid w:val="007F7E7C"/>
    <w:rsid w:val="0080179B"/>
    <w:rsid w:val="00807E31"/>
    <w:rsid w:val="00814E58"/>
    <w:rsid w:val="008343FE"/>
    <w:rsid w:val="0083474B"/>
    <w:rsid w:val="00841D59"/>
    <w:rsid w:val="00851368"/>
    <w:rsid w:val="0085229C"/>
    <w:rsid w:val="008708BF"/>
    <w:rsid w:val="00875DD6"/>
    <w:rsid w:val="008834DD"/>
    <w:rsid w:val="008925A9"/>
    <w:rsid w:val="00896814"/>
    <w:rsid w:val="00897335"/>
    <w:rsid w:val="008A031A"/>
    <w:rsid w:val="008B4C24"/>
    <w:rsid w:val="008E29F7"/>
    <w:rsid w:val="008F2E4F"/>
    <w:rsid w:val="008F5546"/>
    <w:rsid w:val="008F775A"/>
    <w:rsid w:val="00910EDC"/>
    <w:rsid w:val="009212FB"/>
    <w:rsid w:val="009223B0"/>
    <w:rsid w:val="0092769D"/>
    <w:rsid w:val="00933AC9"/>
    <w:rsid w:val="00966015"/>
    <w:rsid w:val="009A0160"/>
    <w:rsid w:val="009B33B6"/>
    <w:rsid w:val="009C1BC5"/>
    <w:rsid w:val="009C43B7"/>
    <w:rsid w:val="009C5E8E"/>
    <w:rsid w:val="009E4419"/>
    <w:rsid w:val="00A15FA7"/>
    <w:rsid w:val="00A20BA9"/>
    <w:rsid w:val="00A24E12"/>
    <w:rsid w:val="00A44E4E"/>
    <w:rsid w:val="00A46690"/>
    <w:rsid w:val="00A55D43"/>
    <w:rsid w:val="00A838FC"/>
    <w:rsid w:val="00A956CF"/>
    <w:rsid w:val="00AA60A0"/>
    <w:rsid w:val="00AB019B"/>
    <w:rsid w:val="00AB0537"/>
    <w:rsid w:val="00AD78A6"/>
    <w:rsid w:val="00AE19C7"/>
    <w:rsid w:val="00B038FE"/>
    <w:rsid w:val="00B11660"/>
    <w:rsid w:val="00B12A8E"/>
    <w:rsid w:val="00B12E4C"/>
    <w:rsid w:val="00B163D3"/>
    <w:rsid w:val="00B31211"/>
    <w:rsid w:val="00B45591"/>
    <w:rsid w:val="00B513C9"/>
    <w:rsid w:val="00B516EE"/>
    <w:rsid w:val="00B52C18"/>
    <w:rsid w:val="00B60420"/>
    <w:rsid w:val="00B667BE"/>
    <w:rsid w:val="00BA0AF2"/>
    <w:rsid w:val="00BA6A76"/>
    <w:rsid w:val="00BB0233"/>
    <w:rsid w:val="00BB0DC2"/>
    <w:rsid w:val="00BB6AA4"/>
    <w:rsid w:val="00BB7765"/>
    <w:rsid w:val="00C077DC"/>
    <w:rsid w:val="00C10DC0"/>
    <w:rsid w:val="00C12E4A"/>
    <w:rsid w:val="00C42339"/>
    <w:rsid w:val="00C4723D"/>
    <w:rsid w:val="00C52121"/>
    <w:rsid w:val="00C6070E"/>
    <w:rsid w:val="00C62CE1"/>
    <w:rsid w:val="00C96A8D"/>
    <w:rsid w:val="00CA0628"/>
    <w:rsid w:val="00CA4523"/>
    <w:rsid w:val="00CA50F2"/>
    <w:rsid w:val="00CA7292"/>
    <w:rsid w:val="00CC29DE"/>
    <w:rsid w:val="00CC2A45"/>
    <w:rsid w:val="00CC5FA3"/>
    <w:rsid w:val="00CF76E4"/>
    <w:rsid w:val="00D03B93"/>
    <w:rsid w:val="00D04488"/>
    <w:rsid w:val="00D05B9C"/>
    <w:rsid w:val="00D51D5F"/>
    <w:rsid w:val="00D55075"/>
    <w:rsid w:val="00D553AB"/>
    <w:rsid w:val="00D61A8F"/>
    <w:rsid w:val="00D621FC"/>
    <w:rsid w:val="00D6443F"/>
    <w:rsid w:val="00D9156C"/>
    <w:rsid w:val="00D948D8"/>
    <w:rsid w:val="00DA7CF4"/>
    <w:rsid w:val="00DB514F"/>
    <w:rsid w:val="00DB742F"/>
    <w:rsid w:val="00DD16E7"/>
    <w:rsid w:val="00DD3A5F"/>
    <w:rsid w:val="00DD5204"/>
    <w:rsid w:val="00DE0423"/>
    <w:rsid w:val="00DE0C0D"/>
    <w:rsid w:val="00DE328E"/>
    <w:rsid w:val="00E07836"/>
    <w:rsid w:val="00E10D86"/>
    <w:rsid w:val="00E16974"/>
    <w:rsid w:val="00E227A8"/>
    <w:rsid w:val="00E255E5"/>
    <w:rsid w:val="00E36169"/>
    <w:rsid w:val="00E400A6"/>
    <w:rsid w:val="00E40716"/>
    <w:rsid w:val="00E47638"/>
    <w:rsid w:val="00E6016A"/>
    <w:rsid w:val="00E71901"/>
    <w:rsid w:val="00E73E76"/>
    <w:rsid w:val="00E75E0D"/>
    <w:rsid w:val="00E77AF3"/>
    <w:rsid w:val="00E85355"/>
    <w:rsid w:val="00EA3B37"/>
    <w:rsid w:val="00EB4211"/>
    <w:rsid w:val="00EE1F19"/>
    <w:rsid w:val="00EF47B1"/>
    <w:rsid w:val="00EF4AFE"/>
    <w:rsid w:val="00F044D7"/>
    <w:rsid w:val="00F26F13"/>
    <w:rsid w:val="00F472E5"/>
    <w:rsid w:val="00F51FEF"/>
    <w:rsid w:val="00F52AA0"/>
    <w:rsid w:val="00F57059"/>
    <w:rsid w:val="00FB62CF"/>
    <w:rsid w:val="00FB68C7"/>
    <w:rsid w:val="00FD7F1E"/>
    <w:rsid w:val="00FF3340"/>
    <w:rsid w:val="00FF3ECB"/>
    <w:rsid w:val="2166DBD3"/>
    <w:rsid w:val="7C81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A8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43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867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2026-06-26T18:31:00Z</dcterms:created>
  <dcterms:modified xsi:type="dcterms:W3CDTF">2026-06-26T18:31:00Z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